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887DB" w14:textId="77777777"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51B53014" wp14:editId="2F025D56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70A0B0A0" w14:textId="77777777" w:rsidR="00C6554A" w:rsidRDefault="003F6D3F" w:rsidP="00C6554A">
      <w:pPr>
        <w:pStyle w:val="Title"/>
      </w:pPr>
      <w:sdt>
        <w:sdtPr>
          <w:alias w:val="Report Title:"/>
          <w:tag w:val="Report Title:"/>
          <w:id w:val="-190838849"/>
          <w:placeholder>
            <w:docPart w:val="61D91EAA54DB435F9377D4684EF2C802"/>
          </w:placeholder>
          <w:temporary/>
          <w:showingPlcHdr/>
          <w15:appearance w15:val="hidden"/>
        </w:sdtPr>
        <w:sdtEndPr/>
        <w:sdtContent>
          <w:r w:rsidR="00C6554A" w:rsidRPr="00D5413C">
            <w:t>Report Title</w:t>
          </w:r>
        </w:sdtContent>
      </w:sdt>
    </w:p>
    <w:p w14:paraId="5FA4E2AF" w14:textId="0B1526F7" w:rsidR="00C6554A" w:rsidRPr="00D5413C" w:rsidRDefault="00C8743B" w:rsidP="00C6554A">
      <w:pPr>
        <w:pStyle w:val="Subtitle"/>
      </w:pPr>
      <w:r>
        <w:t>EC2 Cost Optimisation demo</w:t>
      </w:r>
    </w:p>
    <w:p w14:paraId="53993774" w14:textId="02617A25" w:rsidR="00C6554A" w:rsidRDefault="00C8743B" w:rsidP="00C6554A">
      <w:pPr>
        <w:pStyle w:val="ContactInfo"/>
      </w:pPr>
      <w:r>
        <w:t>Michael Ugbechie</w:t>
      </w:r>
      <w:r w:rsidR="00C6554A">
        <w:t xml:space="preserve"> | </w:t>
      </w:r>
      <w:r>
        <w:t>Platform Engineering</w:t>
      </w:r>
      <w:r w:rsidR="00C6554A">
        <w:t xml:space="preserve"> |</w:t>
      </w:r>
      <w:r w:rsidR="00C6554A" w:rsidRPr="00D5413C">
        <w:t xml:space="preserve"> </w:t>
      </w:r>
      <w:r>
        <w:t>19/03/2020</w:t>
      </w:r>
      <w:r w:rsidR="00C6554A">
        <w:br w:type="page"/>
      </w:r>
    </w:p>
    <w:p w14:paraId="37F13BDA" w14:textId="078402FB" w:rsidR="00C6554A" w:rsidRDefault="00C8743B" w:rsidP="00C6554A">
      <w:pPr>
        <w:pStyle w:val="Heading1"/>
      </w:pPr>
      <w:r>
        <w:lastRenderedPageBreak/>
        <w:t>Introduction</w:t>
      </w:r>
    </w:p>
    <w:sdt>
      <w:sdtPr>
        <w:alias w:val="Paragraph Text:"/>
        <w:tag w:val="Paragraph Text:"/>
        <w:id w:val="-335997730"/>
        <w:placeholder>
          <w:docPart w:val="1C3B60E367A447D99F143FDF1D8D0EC0"/>
        </w:placeholder>
        <w:temporary/>
        <w:showingPlcHdr/>
        <w15:appearance w15:val="hidden"/>
      </w:sdtPr>
      <w:sdtEndPr/>
      <w:sdtContent>
        <w:p w14:paraId="3C91E473" w14:textId="77777777" w:rsidR="00C6554A" w:rsidRDefault="00C6554A" w:rsidP="00C6554A">
          <w:r>
            <w:t>To replace the placeholder text on this page, you can just select it all and then start typing. But don’t do that just yet!</w:t>
          </w:r>
        </w:p>
        <w:p w14:paraId="43F5E9D7" w14:textId="77777777" w:rsidR="00C6554A" w:rsidRDefault="00C6554A" w:rsidP="00C6554A">
          <w:r>
            <w:t>First check out a few tips to help you quickly format your report. You might be amazed at how easy it is.</w:t>
          </w:r>
        </w:p>
      </w:sdtContent>
    </w:sdt>
    <w:sdt>
      <w:sdtPr>
        <w:alias w:val="Enter list bullet content:"/>
        <w:tag w:val="Enter list bullet content:"/>
        <w:id w:val="-784043198"/>
        <w:placeholder>
          <w:docPart w:val="2AAC02DEBA0543C4A0C2A262CCE040AA"/>
        </w:placeholder>
        <w:temporary/>
        <w:showingPlcHdr/>
        <w15:appearance w15:val="hidden"/>
      </w:sdtPr>
      <w:sdtEndPr/>
      <w:sdtContent>
        <w:p w14:paraId="4C18C3AF" w14:textId="77777777" w:rsidR="00C6554A" w:rsidRPr="00514122" w:rsidRDefault="00C6554A" w:rsidP="00C6554A">
          <w:pPr>
            <w:pStyle w:val="ListBullet"/>
            <w:numPr>
              <w:ilvl w:val="0"/>
              <w:numId w:val="1"/>
            </w:numPr>
          </w:pPr>
          <w:r w:rsidRPr="00514122">
            <w:t xml:space="preserve">Need a heading? On the Home tab, in the Styles gallery, just click the heading style you want. </w:t>
          </w:r>
        </w:p>
        <w:p w14:paraId="6D17DD99" w14:textId="77777777" w:rsidR="00C6554A" w:rsidRPr="00514122" w:rsidRDefault="00C6554A" w:rsidP="00C6554A">
          <w:pPr>
            <w:pStyle w:val="ListBullet"/>
            <w:numPr>
              <w:ilvl w:val="0"/>
              <w:numId w:val="1"/>
            </w:numPr>
          </w:pPr>
          <w:r w:rsidRPr="00514122">
            <w:t>Notice other styles in that gallery as well, such as for a quote, a numbered list, or a bulleted list like this one.</w:t>
          </w:r>
        </w:p>
        <w:p w14:paraId="479D2C4B" w14:textId="77777777" w:rsidR="00C6554A" w:rsidRPr="00514122" w:rsidRDefault="00C6554A" w:rsidP="00C6554A">
          <w:pPr>
            <w:pStyle w:val="ListBullet"/>
            <w:numPr>
              <w:ilvl w:val="0"/>
              <w:numId w:val="1"/>
            </w:numPr>
          </w:pPr>
          <w:r w:rsidRPr="00514122">
            <w:t>For best results when selecting text to copy or edit, don’t include space to the left or right of the characters in your selection.</w:t>
          </w:r>
        </w:p>
      </w:sdtContent>
    </w:sdt>
    <w:p w14:paraId="1E95169E" w14:textId="77777777" w:rsidR="00C8743B" w:rsidRDefault="00C8743B">
      <w:pPr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r>
        <w:br w:type="page"/>
      </w:r>
    </w:p>
    <w:p w14:paraId="73B920DE" w14:textId="425DABD0" w:rsidR="00C6554A" w:rsidRPr="00D5413C" w:rsidRDefault="00C8743B" w:rsidP="00C6554A">
      <w:pPr>
        <w:pStyle w:val="Heading2"/>
      </w:pPr>
      <w:r>
        <w:lastRenderedPageBreak/>
        <w:t>DEMO</w:t>
      </w:r>
    </w:p>
    <w:p w14:paraId="5C9029E2" w14:textId="0A9D04F5" w:rsidR="00C8743B" w:rsidRDefault="00C8743B" w:rsidP="00C8743B"/>
    <w:p w14:paraId="4341E32E" w14:textId="5E294F5E" w:rsidR="002C74C0" w:rsidRDefault="00C8743B" w:rsidP="00C8743B">
      <w:r>
        <w:t>Test EC2 Instances</w:t>
      </w:r>
    </w:p>
    <w:p w14:paraId="1F627997" w14:textId="50DA3EF4" w:rsidR="00C8743B" w:rsidRDefault="00C8743B" w:rsidP="00F72762">
      <w:pPr>
        <w:pStyle w:val="ListParagraph"/>
        <w:numPr>
          <w:ilvl w:val="0"/>
          <w:numId w:val="16"/>
        </w:numPr>
      </w:pPr>
      <w:r>
        <w:t>Initial instances in California us-west-1</w:t>
      </w:r>
    </w:p>
    <w:p w14:paraId="5FADF220" w14:textId="55387F4C" w:rsidR="00136C0F" w:rsidRDefault="00E11409" w:rsidP="00F72762">
      <w:pPr>
        <w:pStyle w:val="ListParagraph"/>
        <w:numPr>
          <w:ilvl w:val="0"/>
          <w:numId w:val="16"/>
        </w:numPr>
      </w:pPr>
      <w:r>
        <w:t>Instances I set up which have no load</w:t>
      </w:r>
    </w:p>
    <w:p w14:paraId="6BFC2EBD" w14:textId="77777777" w:rsidR="00E11409" w:rsidRDefault="00136C0F" w:rsidP="00C8743B">
      <w:r>
        <w:rPr>
          <w:noProof/>
        </w:rPr>
        <w:drawing>
          <wp:inline distT="0" distB="0" distL="0" distR="0" wp14:anchorId="01168430" wp14:editId="56008EB1">
            <wp:extent cx="6292850" cy="223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D3E4" w14:textId="71901575" w:rsidR="00E11409" w:rsidRDefault="00E11409" w:rsidP="00C8743B"/>
    <w:p w14:paraId="04F59FF8" w14:textId="3FEF6BE8" w:rsidR="00C8743B" w:rsidRDefault="00E11409" w:rsidP="00C8743B">
      <w:r>
        <w:t xml:space="preserve">Kubernetes Instances with </w:t>
      </w:r>
      <w:r w:rsidR="00F44B90">
        <w:t>three nodes and a master running a microservice</w:t>
      </w:r>
      <w:r w:rsidR="0093714A">
        <w:t xml:space="preserve"> being monitored by </w:t>
      </w:r>
      <w:r w:rsidR="00F72762">
        <w:t>Prometheus</w:t>
      </w:r>
      <w:r w:rsidR="00FA42C9">
        <w:t>/Grafana</w:t>
      </w:r>
    </w:p>
    <w:p w14:paraId="5F0B782C" w14:textId="59BBA33F" w:rsidR="00BA30EA" w:rsidRDefault="00BA30EA" w:rsidP="00C8743B">
      <w:r>
        <w:rPr>
          <w:noProof/>
        </w:rPr>
        <w:drawing>
          <wp:inline distT="0" distB="0" distL="0" distR="0" wp14:anchorId="0E72979C" wp14:editId="4EB16FF3">
            <wp:extent cx="6457950" cy="2717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0036" w14:textId="331987CC" w:rsidR="0001321A" w:rsidRDefault="00800D59" w:rsidP="00C8743B">
      <w:r>
        <w:rPr>
          <w:noProof/>
        </w:rPr>
        <w:lastRenderedPageBreak/>
        <w:drawing>
          <wp:inline distT="0" distB="0" distL="0" distR="0" wp14:anchorId="757B6078" wp14:editId="02BE153C">
            <wp:extent cx="6261100" cy="335788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FBB8" w14:textId="77777777" w:rsidR="00326D80" w:rsidRDefault="00326D80" w:rsidP="00C8743B"/>
    <w:p w14:paraId="5FD3AC5B" w14:textId="120AE302" w:rsidR="00DB0A7C" w:rsidRDefault="0058105E" w:rsidP="00C8743B">
      <w:r>
        <w:t xml:space="preserve">After the application run the following results </w:t>
      </w:r>
      <w:r w:rsidR="00C24ACD">
        <w:t>achi</w:t>
      </w:r>
      <w:r w:rsidR="00326D80">
        <w:t>e</w:t>
      </w:r>
      <w:r w:rsidR="00C24ACD">
        <w:t>ved</w:t>
      </w:r>
      <w:r w:rsidR="00800D59">
        <w:t xml:space="preserve"> </w:t>
      </w:r>
      <w:r w:rsidR="007D5197">
        <w:t>in interim dataset</w:t>
      </w:r>
    </w:p>
    <w:p w14:paraId="69A63B02" w14:textId="77777777" w:rsidR="00326D80" w:rsidRDefault="00326D80" w:rsidP="00C8743B">
      <w:pPr>
        <w:rPr>
          <w:b/>
          <w:bCs/>
        </w:rPr>
      </w:pPr>
    </w:p>
    <w:p w14:paraId="3947A285" w14:textId="016A64B6" w:rsidR="00DB0A7C" w:rsidRPr="00C24ACD" w:rsidRDefault="00C24ACD" w:rsidP="00C8743B">
      <w:pPr>
        <w:rPr>
          <w:b/>
          <w:bCs/>
        </w:rPr>
      </w:pPr>
      <w:r w:rsidRPr="00C24ACD">
        <w:rPr>
          <w:b/>
          <w:bCs/>
        </w:rPr>
        <w:t>California</w:t>
      </w:r>
      <w:r w:rsidR="00750E74" w:rsidRPr="00C24ACD">
        <w:rPr>
          <w:b/>
          <w:bCs/>
        </w:rPr>
        <w:t xml:space="preserve"> </w:t>
      </w:r>
      <w:r w:rsidR="00FD379E" w:rsidRPr="00C24ACD">
        <w:rPr>
          <w:b/>
          <w:bCs/>
        </w:rPr>
        <w:t>(US</w:t>
      </w:r>
      <w:r w:rsidR="00E822A0" w:rsidRPr="00C24ACD">
        <w:rPr>
          <w:b/>
          <w:bCs/>
        </w:rPr>
        <w:t>W</w:t>
      </w:r>
      <w:r w:rsidR="00FD379E" w:rsidRPr="00C24ACD">
        <w:rPr>
          <w:b/>
          <w:bCs/>
        </w:rPr>
        <w:t>1)</w:t>
      </w:r>
    </w:p>
    <w:p w14:paraId="339A8118" w14:textId="07C16FE8" w:rsidR="00562136" w:rsidRDefault="00AD6BEF" w:rsidP="00562136">
      <w:pPr>
        <w:pStyle w:val="ListParagraph"/>
        <w:numPr>
          <w:ilvl w:val="0"/>
          <w:numId w:val="17"/>
        </w:numPr>
      </w:pPr>
      <w:r>
        <w:t>t</w:t>
      </w:r>
      <w:r w:rsidR="00562136">
        <w:t>3.xlarge</w:t>
      </w:r>
      <w:r w:rsidR="00137A4A">
        <w:t xml:space="preserve">  89</w:t>
      </w:r>
      <w:r w:rsidR="00EE3D18">
        <w:t>a</w:t>
      </w:r>
      <w:r w:rsidR="00137A4A">
        <w:t>7</w:t>
      </w:r>
      <w:r w:rsidR="00E54262">
        <w:t xml:space="preserve">       </w:t>
      </w:r>
      <w:r w:rsidR="00BE5856">
        <w:tab/>
      </w:r>
      <w:r w:rsidR="00507493">
        <w:t>detected</w:t>
      </w:r>
      <w:r w:rsidR="00BE5856">
        <w:t xml:space="preserve"> (results)</w:t>
      </w:r>
      <w:r w:rsidR="00E54262">
        <w:t xml:space="preserve">         </w:t>
      </w:r>
      <w:r w:rsidR="00EF4E13">
        <w:t>suggested</w:t>
      </w:r>
      <w:r w:rsidR="002A4C1E">
        <w:tab/>
      </w:r>
      <w:r w:rsidR="00A16638">
        <w:t>r</w:t>
      </w:r>
      <w:r w:rsidR="00811EA1">
        <w:t>5a.large</w:t>
      </w:r>
      <w:r w:rsidR="00E54262">
        <w:t xml:space="preserve"> </w:t>
      </w:r>
    </w:p>
    <w:p w14:paraId="4145D76C" w14:textId="412C8CC6" w:rsidR="00562136" w:rsidRDefault="00AD6BEF" w:rsidP="00562136">
      <w:pPr>
        <w:pStyle w:val="ListParagraph"/>
        <w:numPr>
          <w:ilvl w:val="0"/>
          <w:numId w:val="17"/>
        </w:numPr>
      </w:pPr>
      <w:r>
        <w:t>m</w:t>
      </w:r>
      <w:r w:rsidR="00562136">
        <w:t>5.large</w:t>
      </w:r>
      <w:r w:rsidR="00137A4A">
        <w:t xml:space="preserve">   </w:t>
      </w:r>
      <w:r w:rsidR="008406D7">
        <w:t>c909</w:t>
      </w:r>
      <w:r w:rsidR="008406D7">
        <w:tab/>
      </w:r>
      <w:r w:rsidR="008406D7">
        <w:t xml:space="preserve">detected (results)   </w:t>
      </w:r>
      <w:r w:rsidR="00BE5856">
        <w:tab/>
      </w:r>
      <w:r w:rsidR="00EF4E13">
        <w:t>suggested</w:t>
      </w:r>
      <w:r w:rsidR="002A4C1E">
        <w:tab/>
      </w:r>
      <w:r w:rsidR="00A16638">
        <w:t>t3a.large</w:t>
      </w:r>
      <w:r w:rsidR="00BE5856">
        <w:tab/>
      </w:r>
    </w:p>
    <w:p w14:paraId="17F65F59" w14:textId="65216570" w:rsidR="00562136" w:rsidRDefault="00AD6BEF" w:rsidP="00562136">
      <w:pPr>
        <w:pStyle w:val="ListParagraph"/>
        <w:numPr>
          <w:ilvl w:val="0"/>
          <w:numId w:val="17"/>
        </w:numPr>
      </w:pPr>
      <w:r>
        <w:t>t</w:t>
      </w:r>
      <w:r w:rsidR="00562136">
        <w:t>3.large</w:t>
      </w:r>
      <w:r w:rsidR="00423A80">
        <w:t xml:space="preserve">  </w:t>
      </w:r>
      <w:r w:rsidR="00EE3D18">
        <w:t xml:space="preserve"> c5e4</w:t>
      </w:r>
      <w:r w:rsidR="00AA7A78">
        <w:tab/>
      </w:r>
      <w:r w:rsidR="00AA7A78">
        <w:tab/>
      </w:r>
      <w:r w:rsidR="00AA7A78">
        <w:t xml:space="preserve">detected (results)   </w:t>
      </w:r>
      <w:r w:rsidR="00A16638">
        <w:t xml:space="preserve">     </w:t>
      </w:r>
      <w:r w:rsidR="002A4C1E">
        <w:tab/>
      </w:r>
      <w:r w:rsidR="00EF4E13">
        <w:t>suggested</w:t>
      </w:r>
      <w:r w:rsidR="002A4C1E">
        <w:tab/>
      </w:r>
      <w:r w:rsidR="008375E4">
        <w:t>t3a.large</w:t>
      </w:r>
    </w:p>
    <w:p w14:paraId="586CC7CB" w14:textId="0A151F34" w:rsidR="002F04CC" w:rsidRDefault="002F04CC" w:rsidP="00562136">
      <w:pPr>
        <w:pStyle w:val="ListParagraph"/>
        <w:numPr>
          <w:ilvl w:val="0"/>
          <w:numId w:val="17"/>
        </w:numPr>
      </w:pPr>
      <w:r>
        <w:t>t3.large</w:t>
      </w:r>
      <w:r w:rsidR="00EE3D18">
        <w:t xml:space="preserve">  </w:t>
      </w:r>
      <w:r w:rsidR="000B0A48">
        <w:t>ccde</w:t>
      </w:r>
      <w:r w:rsidR="00AA7A78">
        <w:tab/>
      </w:r>
      <w:r w:rsidR="00AA7A78">
        <w:tab/>
      </w:r>
      <w:r w:rsidR="00AA7A78">
        <w:t xml:space="preserve">detected (results)   </w:t>
      </w:r>
      <w:r w:rsidR="008375E4">
        <w:t xml:space="preserve">      </w:t>
      </w:r>
      <w:r w:rsidR="00EF4E13">
        <w:t>suggested</w:t>
      </w:r>
      <w:r w:rsidR="002A4C1E">
        <w:tab/>
      </w:r>
      <w:r w:rsidR="00801843">
        <w:t>t3a.large</w:t>
      </w:r>
    </w:p>
    <w:p w14:paraId="675ABFF1" w14:textId="77777777" w:rsidR="00C24ACD" w:rsidRDefault="00C24ACD" w:rsidP="00C24ACD">
      <w:pPr>
        <w:pStyle w:val="ListParagraph"/>
      </w:pPr>
    </w:p>
    <w:p w14:paraId="0EC056AC" w14:textId="0906B801" w:rsidR="00DB0A7C" w:rsidRPr="00C24ACD" w:rsidRDefault="00562136" w:rsidP="00C8743B">
      <w:pPr>
        <w:rPr>
          <w:b/>
          <w:bCs/>
        </w:rPr>
      </w:pPr>
      <w:r w:rsidRPr="00C24ACD">
        <w:rPr>
          <w:b/>
          <w:bCs/>
        </w:rPr>
        <w:t>O</w:t>
      </w:r>
      <w:r w:rsidR="000B0A48" w:rsidRPr="00C24ACD">
        <w:rPr>
          <w:b/>
          <w:bCs/>
        </w:rPr>
        <w:t>regon</w:t>
      </w:r>
      <w:r w:rsidR="00A51F54" w:rsidRPr="00C24ACD">
        <w:rPr>
          <w:b/>
          <w:bCs/>
        </w:rPr>
        <w:t xml:space="preserve"> (</w:t>
      </w:r>
      <w:r w:rsidR="00750E74" w:rsidRPr="00C24ACD">
        <w:rPr>
          <w:b/>
          <w:bCs/>
        </w:rPr>
        <w:t>US</w:t>
      </w:r>
      <w:r w:rsidR="00FD379E" w:rsidRPr="00C24ACD">
        <w:rPr>
          <w:b/>
          <w:bCs/>
        </w:rPr>
        <w:t>W</w:t>
      </w:r>
      <w:r w:rsidR="00A51F54" w:rsidRPr="00C24ACD">
        <w:rPr>
          <w:b/>
          <w:bCs/>
        </w:rPr>
        <w:t>2)</w:t>
      </w:r>
      <w:r w:rsidR="00A9671A" w:rsidRPr="00C24ACD">
        <w:rPr>
          <w:b/>
          <w:bCs/>
        </w:rPr>
        <w:t xml:space="preserve">  Kubernetes  </w:t>
      </w:r>
      <w:r w:rsidR="00D40EC1" w:rsidRPr="00C24ACD">
        <w:rPr>
          <w:b/>
          <w:bCs/>
        </w:rPr>
        <w:t>Microservice</w:t>
      </w:r>
    </w:p>
    <w:p w14:paraId="0E3684C7" w14:textId="48AE0631" w:rsidR="00562136" w:rsidRDefault="00AD6BEF" w:rsidP="00AD6BEF">
      <w:pPr>
        <w:pStyle w:val="ListParagraph"/>
        <w:numPr>
          <w:ilvl w:val="0"/>
          <w:numId w:val="18"/>
        </w:numPr>
      </w:pPr>
      <w:r>
        <w:t>t</w:t>
      </w:r>
      <w:r w:rsidR="00423A80">
        <w:t>3.large</w:t>
      </w:r>
      <w:r w:rsidR="000B0A48">
        <w:t xml:space="preserve"> </w:t>
      </w:r>
      <w:r w:rsidR="00027D49">
        <w:t>8203</w:t>
      </w:r>
      <w:r w:rsidR="00E76739">
        <w:tab/>
      </w:r>
      <w:r w:rsidR="00E76739">
        <w:tab/>
      </w:r>
      <w:r w:rsidR="00E76739">
        <w:t xml:space="preserve">detected (results)   </w:t>
      </w:r>
      <w:r w:rsidR="00C125E1">
        <w:t xml:space="preserve"> </w:t>
      </w:r>
      <w:r w:rsidR="00555081">
        <w:tab/>
      </w:r>
      <w:r w:rsidR="00EF4E13">
        <w:t>suggested</w:t>
      </w:r>
      <w:r w:rsidR="00555081">
        <w:tab/>
      </w:r>
      <w:r w:rsidR="00C125E1">
        <w:t>t3a.large</w:t>
      </w:r>
    </w:p>
    <w:p w14:paraId="371DAFC2" w14:textId="57306662" w:rsidR="000B0A48" w:rsidRDefault="000B0A48" w:rsidP="00AD6BEF">
      <w:pPr>
        <w:pStyle w:val="ListParagraph"/>
        <w:numPr>
          <w:ilvl w:val="0"/>
          <w:numId w:val="18"/>
        </w:numPr>
      </w:pPr>
      <w:r>
        <w:t>t3.large</w:t>
      </w:r>
      <w:r w:rsidR="00027D49">
        <w:t xml:space="preserve"> 0547</w:t>
      </w:r>
      <w:r w:rsidR="00D53D90">
        <w:tab/>
      </w:r>
      <w:r w:rsidR="00D53D90">
        <w:tab/>
      </w:r>
      <w:r w:rsidR="00D53D90">
        <w:t xml:space="preserve">detected (results)   </w:t>
      </w:r>
      <w:r w:rsidR="00C125E1">
        <w:t xml:space="preserve">  </w:t>
      </w:r>
      <w:r w:rsidR="00555081">
        <w:tab/>
      </w:r>
      <w:r w:rsidR="00EF4E13">
        <w:t>suggested</w:t>
      </w:r>
      <w:r w:rsidR="00555081">
        <w:tab/>
      </w:r>
      <w:r w:rsidR="00C125E1">
        <w:t>t3a.large</w:t>
      </w:r>
    </w:p>
    <w:p w14:paraId="73E7A2B2" w14:textId="411F0A5A" w:rsidR="000B0A48" w:rsidRDefault="000B0A48" w:rsidP="00D72942">
      <w:pPr>
        <w:pStyle w:val="ListParagraph"/>
        <w:numPr>
          <w:ilvl w:val="0"/>
          <w:numId w:val="17"/>
        </w:numPr>
      </w:pPr>
      <w:r>
        <w:t>t3.large</w:t>
      </w:r>
      <w:r w:rsidR="00027D49">
        <w:t xml:space="preserve">  dc38</w:t>
      </w:r>
      <w:r w:rsidR="00D53D90">
        <w:tab/>
      </w:r>
      <w:r w:rsidR="00D53D90">
        <w:tab/>
      </w:r>
      <w:r w:rsidR="00D72942">
        <w:t>ruled out because top cpu &gt; 50</w:t>
      </w:r>
      <w:r w:rsidR="00534BE4">
        <w:t>%</w:t>
      </w:r>
    </w:p>
    <w:p w14:paraId="0F78EF13" w14:textId="3C18077E" w:rsidR="00423A80" w:rsidRDefault="00AD6BEF" w:rsidP="00AD6BEF">
      <w:pPr>
        <w:pStyle w:val="ListParagraph"/>
        <w:numPr>
          <w:ilvl w:val="0"/>
          <w:numId w:val="18"/>
        </w:numPr>
      </w:pPr>
      <w:r>
        <w:t>t</w:t>
      </w:r>
      <w:r w:rsidR="00423A80">
        <w:t>2.large</w:t>
      </w:r>
      <w:r w:rsidR="00027D49">
        <w:t xml:space="preserve">  </w:t>
      </w:r>
      <w:r w:rsidR="001034C5">
        <w:t>25a3</w:t>
      </w:r>
      <w:r w:rsidR="00D53D90">
        <w:tab/>
      </w:r>
      <w:r w:rsidR="00D53D90">
        <w:tab/>
      </w:r>
      <w:r w:rsidR="00D53D90">
        <w:t xml:space="preserve">detected (results)   </w:t>
      </w:r>
      <w:r w:rsidR="00C125E1">
        <w:t xml:space="preserve">  </w:t>
      </w:r>
      <w:r w:rsidR="00555081">
        <w:tab/>
      </w:r>
      <w:r w:rsidR="00EF4E13">
        <w:t>suggested</w:t>
      </w:r>
      <w:r w:rsidR="00555081">
        <w:tab/>
      </w:r>
      <w:r w:rsidR="002A4C1E">
        <w:t>t3a.large</w:t>
      </w:r>
    </w:p>
    <w:p w14:paraId="00E43695" w14:textId="77777777" w:rsidR="00C24ACD" w:rsidRDefault="00C24ACD" w:rsidP="00C24ACD">
      <w:pPr>
        <w:pStyle w:val="ListParagraph"/>
      </w:pPr>
    </w:p>
    <w:p w14:paraId="2E7483F2" w14:textId="77777777" w:rsidR="007D5197" w:rsidRDefault="007D5197">
      <w:pPr>
        <w:rPr>
          <w:b/>
          <w:bCs/>
        </w:rPr>
      </w:pPr>
      <w:r>
        <w:rPr>
          <w:b/>
          <w:bCs/>
        </w:rPr>
        <w:br w:type="page"/>
      </w:r>
    </w:p>
    <w:p w14:paraId="39E60EAD" w14:textId="5CD33A68" w:rsidR="00AD6BEF" w:rsidRPr="00C24ACD" w:rsidRDefault="00AD6BEF" w:rsidP="00C8743B">
      <w:pPr>
        <w:rPr>
          <w:b/>
          <w:bCs/>
        </w:rPr>
      </w:pPr>
      <w:r w:rsidRPr="00C24ACD">
        <w:rPr>
          <w:b/>
          <w:bCs/>
        </w:rPr>
        <w:lastRenderedPageBreak/>
        <w:t>Virgin</w:t>
      </w:r>
      <w:r w:rsidR="00A54696" w:rsidRPr="00C24ACD">
        <w:rPr>
          <w:b/>
          <w:bCs/>
        </w:rPr>
        <w:t>ia</w:t>
      </w:r>
      <w:r w:rsidR="00A51F54" w:rsidRPr="00C24ACD">
        <w:rPr>
          <w:b/>
          <w:bCs/>
        </w:rPr>
        <w:t xml:space="preserve">  (</w:t>
      </w:r>
      <w:r w:rsidR="00FD379E" w:rsidRPr="00C24ACD">
        <w:rPr>
          <w:b/>
          <w:bCs/>
        </w:rPr>
        <w:t>US</w:t>
      </w:r>
      <w:r w:rsidR="00E822A0" w:rsidRPr="00C24ACD">
        <w:rPr>
          <w:b/>
          <w:bCs/>
        </w:rPr>
        <w:t>E</w:t>
      </w:r>
      <w:r w:rsidR="00750E74" w:rsidRPr="00C24ACD">
        <w:rPr>
          <w:b/>
          <w:bCs/>
        </w:rPr>
        <w:t>1)</w:t>
      </w:r>
    </w:p>
    <w:p w14:paraId="43012D06" w14:textId="2C38A4E9" w:rsidR="002F04CC" w:rsidRDefault="002F04CC" w:rsidP="002F04CC">
      <w:pPr>
        <w:pStyle w:val="ListParagraph"/>
        <w:numPr>
          <w:ilvl w:val="0"/>
          <w:numId w:val="17"/>
        </w:numPr>
      </w:pPr>
      <w:r>
        <w:t>t</w:t>
      </w:r>
      <w:r w:rsidR="00F63DEC">
        <w:t>2</w:t>
      </w:r>
      <w:r>
        <w:t>.large</w:t>
      </w:r>
      <w:r w:rsidR="00FF2584">
        <w:t xml:space="preserve">   cf4b</w:t>
      </w:r>
      <w:r w:rsidR="00655719">
        <w:t xml:space="preserve">      </w:t>
      </w:r>
      <w:r w:rsidR="00C91949">
        <w:t xml:space="preserve"> </w:t>
      </w:r>
      <w:r w:rsidR="0005243F">
        <w:tab/>
      </w:r>
      <w:r w:rsidR="00655719">
        <w:t>detected</w:t>
      </w:r>
      <w:r w:rsidR="004F02D2">
        <w:t xml:space="preserve"> </w:t>
      </w:r>
      <w:r w:rsidR="004F02D2">
        <w:t xml:space="preserve">(results)   </w:t>
      </w:r>
      <w:r w:rsidR="009433C5">
        <w:tab/>
      </w:r>
      <w:r w:rsidR="009433C5">
        <w:tab/>
      </w:r>
      <w:r w:rsidR="00EF4E13">
        <w:t>suggested</w:t>
      </w:r>
      <w:r w:rsidR="009433C5">
        <w:tab/>
      </w:r>
      <w:r w:rsidR="009433C5">
        <w:t>t3a.large</w:t>
      </w:r>
    </w:p>
    <w:p w14:paraId="1F291FFD" w14:textId="141B4FA5" w:rsidR="002F04CC" w:rsidRDefault="002F04CC" w:rsidP="002F04CC">
      <w:pPr>
        <w:pStyle w:val="ListParagraph"/>
        <w:numPr>
          <w:ilvl w:val="0"/>
          <w:numId w:val="17"/>
        </w:numPr>
      </w:pPr>
      <w:r>
        <w:t>m5.large</w:t>
      </w:r>
      <w:r w:rsidR="00FF2584">
        <w:t xml:space="preserve">  2769</w:t>
      </w:r>
      <w:r w:rsidR="00C9474F">
        <w:t xml:space="preserve">      </w:t>
      </w:r>
      <w:r w:rsidR="0005243F">
        <w:tab/>
      </w:r>
      <w:r w:rsidR="00C9474F">
        <w:t xml:space="preserve">ruled out because </w:t>
      </w:r>
      <w:r w:rsidR="00763E33">
        <w:t>top cpu &gt; 50</w:t>
      </w:r>
      <w:r w:rsidR="00534BE4">
        <w:t xml:space="preserve"> %</w:t>
      </w:r>
    </w:p>
    <w:p w14:paraId="50B176C1" w14:textId="519069D3" w:rsidR="00C03CE1" w:rsidRDefault="002F04CC" w:rsidP="002F04CC">
      <w:pPr>
        <w:pStyle w:val="ListParagraph"/>
        <w:numPr>
          <w:ilvl w:val="0"/>
          <w:numId w:val="17"/>
        </w:numPr>
      </w:pPr>
      <w:r>
        <w:t>t3</w:t>
      </w:r>
      <w:r w:rsidR="00FF2584">
        <w:t>a</w:t>
      </w:r>
      <w:r>
        <w:t>.</w:t>
      </w:r>
      <w:r w:rsidR="00FF2584">
        <w:t xml:space="preserve">small </w:t>
      </w:r>
      <w:r w:rsidR="00C03CE1">
        <w:t>bd43</w:t>
      </w:r>
      <w:r w:rsidR="0092439D">
        <w:t xml:space="preserve">      </w:t>
      </w:r>
      <w:r w:rsidR="0005243F">
        <w:tab/>
      </w:r>
      <w:r w:rsidR="00DD70B1">
        <w:t>detected</w:t>
      </w:r>
      <w:r w:rsidR="0092439D">
        <w:t xml:space="preserve">   </w:t>
      </w:r>
      <w:r w:rsidR="004F02D2">
        <w:t xml:space="preserve">(results)   </w:t>
      </w:r>
      <w:r w:rsidR="008044DA">
        <w:tab/>
      </w:r>
      <w:r w:rsidR="008044DA">
        <w:tab/>
        <w:t>ruled out, no improvement</w:t>
      </w:r>
    </w:p>
    <w:p w14:paraId="236663DA" w14:textId="76CB2DFA" w:rsidR="00A9671A" w:rsidRDefault="00C03CE1" w:rsidP="00A9671A">
      <w:pPr>
        <w:pStyle w:val="ListParagraph"/>
        <w:numPr>
          <w:ilvl w:val="0"/>
          <w:numId w:val="17"/>
        </w:numPr>
      </w:pPr>
      <w:r>
        <w:t>m5.large 026</w:t>
      </w:r>
      <w:r w:rsidR="00082C31">
        <w:t xml:space="preserve">          </w:t>
      </w:r>
      <w:r w:rsidR="0005243F">
        <w:tab/>
      </w:r>
      <w:r w:rsidR="00082C31">
        <w:t>ruled out because top cpu &gt; 50</w:t>
      </w:r>
      <w:r w:rsidR="00240CB8">
        <w:t xml:space="preserve"> %</w:t>
      </w:r>
    </w:p>
    <w:p w14:paraId="07BCFA77" w14:textId="50DDDE2B" w:rsidR="002F04CC" w:rsidRDefault="00C03CE1" w:rsidP="009D2158">
      <w:pPr>
        <w:pStyle w:val="ListParagraph"/>
        <w:numPr>
          <w:ilvl w:val="0"/>
          <w:numId w:val="17"/>
        </w:numPr>
      </w:pPr>
      <w:r>
        <w:t>m5.large 27b</w:t>
      </w:r>
      <w:r w:rsidR="002F04CC">
        <w:t xml:space="preserve">  </w:t>
      </w:r>
      <w:r w:rsidR="0005243F">
        <w:tab/>
      </w:r>
      <w:r w:rsidR="0005243F">
        <w:tab/>
      </w:r>
      <w:r w:rsidR="009D2158">
        <w:t>ruled out because top cpu &gt; 50</w:t>
      </w:r>
      <w:r w:rsidR="00534BE4">
        <w:t>%</w:t>
      </w:r>
    </w:p>
    <w:p w14:paraId="2C07C481" w14:textId="7B10CC08" w:rsidR="002F04CC" w:rsidRDefault="00203A83" w:rsidP="00203A83">
      <w:pPr>
        <w:pStyle w:val="ListParagraph"/>
        <w:numPr>
          <w:ilvl w:val="0"/>
          <w:numId w:val="17"/>
        </w:numPr>
      </w:pPr>
      <w:r>
        <w:t>c5</w:t>
      </w:r>
      <w:r w:rsidR="002F04CC">
        <w:t>.large</w:t>
      </w:r>
      <w:r>
        <w:t xml:space="preserve">   </w:t>
      </w:r>
      <w:r w:rsidR="00A70F75">
        <w:t xml:space="preserve">5fd      </w:t>
      </w:r>
      <w:r w:rsidR="0005243F">
        <w:tab/>
      </w:r>
      <w:r w:rsidR="00A70F75">
        <w:t>detected</w:t>
      </w:r>
      <w:r w:rsidR="004F02D2">
        <w:t xml:space="preserve"> </w:t>
      </w:r>
      <w:r w:rsidR="004F02D2">
        <w:t xml:space="preserve">(results)   </w:t>
      </w:r>
      <w:r w:rsidR="0005243F">
        <w:tab/>
      </w:r>
      <w:r w:rsidR="0005243F">
        <w:tab/>
      </w:r>
      <w:r w:rsidR="0005243F">
        <w:t>suggested</w:t>
      </w:r>
      <w:r w:rsidR="0005243F">
        <w:t xml:space="preserve">     </w:t>
      </w:r>
      <w:r w:rsidR="0058105E">
        <w:t xml:space="preserve">  </w:t>
      </w:r>
      <w:r w:rsidR="0058105E">
        <w:tab/>
        <w:t>t3a.medium</w:t>
      </w:r>
    </w:p>
    <w:p w14:paraId="6E83AEF1" w14:textId="77777777" w:rsidR="00A54696" w:rsidRDefault="00A54696" w:rsidP="00C8743B"/>
    <w:p w14:paraId="42AC1187" w14:textId="6D0C9628" w:rsidR="00C8743B" w:rsidRDefault="00C26114" w:rsidP="00C8743B">
      <w:r>
        <w:t xml:space="preserve">4 instances </w:t>
      </w:r>
      <w:r w:rsidR="005C06A4">
        <w:t>standing</w:t>
      </w:r>
      <w:r>
        <w:t xml:space="preserve"> alone and 4 being stressed out by a </w:t>
      </w:r>
      <w:r w:rsidR="005C06A4">
        <w:t>microservice simulating delivery trucks delivering goods to supermarkets.</w:t>
      </w:r>
    </w:p>
    <w:p w14:paraId="39AB755C" w14:textId="77777777" w:rsidR="006060E5" w:rsidRPr="00126D28" w:rsidRDefault="00BC15D0" w:rsidP="00C8743B">
      <w:pPr>
        <w:rPr>
          <w:b/>
          <w:bCs/>
        </w:rPr>
      </w:pPr>
      <w:r w:rsidRPr="00126D28">
        <w:rPr>
          <w:b/>
          <w:bCs/>
        </w:rPr>
        <w:t xml:space="preserve">Note </w:t>
      </w:r>
    </w:p>
    <w:p w14:paraId="249D5AEE" w14:textId="43B610E9" w:rsidR="006060E5" w:rsidRDefault="00BC15D0" w:rsidP="00126D28">
      <w:pPr>
        <w:pStyle w:val="ListParagraph"/>
        <w:numPr>
          <w:ilvl w:val="0"/>
          <w:numId w:val="19"/>
        </w:numPr>
      </w:pPr>
      <w:r>
        <w:t>those with max cpu reading greater than 50 will not be considered for reduction</w:t>
      </w:r>
      <w:r w:rsidR="006060E5">
        <w:t xml:space="preserve"> </w:t>
      </w:r>
    </w:p>
    <w:p w14:paraId="3AB39A2E" w14:textId="33D966C0" w:rsidR="006060E5" w:rsidRDefault="00E21509" w:rsidP="00126D28">
      <w:pPr>
        <w:pStyle w:val="ListParagraph"/>
        <w:numPr>
          <w:ilvl w:val="0"/>
          <w:numId w:val="19"/>
        </w:numPr>
      </w:pPr>
      <w:r>
        <w:t xml:space="preserve">Those </w:t>
      </w:r>
      <w:r w:rsidR="006060E5">
        <w:t xml:space="preserve"> where the </w:t>
      </w:r>
      <w:r>
        <w:t xml:space="preserve">chosen instance is same as original instance will be ignored so the (correction filtered out)  </w:t>
      </w:r>
      <w:r w:rsidR="00126D28">
        <w:t>i.e t3a.small</w:t>
      </w:r>
    </w:p>
    <w:p w14:paraId="7CEED104" w14:textId="67ED7556" w:rsidR="00E36F45" w:rsidRPr="00E36F45" w:rsidRDefault="00E36F45" w:rsidP="00C8743B">
      <w:pPr>
        <w:rPr>
          <w:b/>
          <w:bCs/>
        </w:rPr>
      </w:pPr>
      <w:r w:rsidRPr="00E36F45">
        <w:rPr>
          <w:b/>
          <w:bCs/>
        </w:rPr>
        <w:t xml:space="preserve">The full </w:t>
      </w:r>
      <w:r>
        <w:rPr>
          <w:b/>
          <w:bCs/>
        </w:rPr>
        <w:t xml:space="preserve">right sizing </w:t>
      </w:r>
      <w:r w:rsidRPr="00E36F45">
        <w:rPr>
          <w:b/>
          <w:bCs/>
        </w:rPr>
        <w:t>logic is shown as follows</w:t>
      </w:r>
    </w:p>
    <w:p w14:paraId="17B456E7" w14:textId="77777777" w:rsidR="00E36F45" w:rsidRPr="00E36F45" w:rsidRDefault="00E36F45" w:rsidP="00E36F45">
      <w:pPr>
        <w:rPr>
          <w:rFonts w:ascii="Arial" w:hAnsi="Arial" w:cs="Arial"/>
          <w:sz w:val="16"/>
          <w:szCs w:val="16"/>
        </w:rPr>
      </w:pPr>
      <w:r w:rsidRPr="00E36F45">
        <w:rPr>
          <w:rFonts w:ascii="Arial" w:hAnsi="Arial" w:cs="Arial"/>
          <w:sz w:val="16"/>
          <w:szCs w:val="16"/>
        </w:rPr>
        <w:t>Logic used</w:t>
      </w:r>
    </w:p>
    <w:p w14:paraId="7C769409" w14:textId="77777777" w:rsidR="00E36F45" w:rsidRPr="00E36F45" w:rsidRDefault="00E36F45" w:rsidP="00E36F45">
      <w:pPr>
        <w:rPr>
          <w:rFonts w:ascii="Arial" w:hAnsi="Arial" w:cs="Arial"/>
          <w:sz w:val="16"/>
          <w:szCs w:val="16"/>
        </w:rPr>
      </w:pPr>
      <w:r w:rsidRPr="00E36F45">
        <w:rPr>
          <w:rFonts w:ascii="Arial" w:hAnsi="Arial" w:cs="Arial"/>
          <w:sz w:val="16"/>
          <w:szCs w:val="16"/>
        </w:rPr>
        <w:t xml:space="preserve">If cpu_max [ln_cpu_usage ]&lt; 50 % </w:t>
      </w:r>
    </w:p>
    <w:p w14:paraId="6C1A1F58" w14:textId="77777777" w:rsidR="00E36F45" w:rsidRPr="00E36F45" w:rsidRDefault="00E36F45" w:rsidP="00E36F45">
      <w:pPr>
        <w:rPr>
          <w:rFonts w:ascii="Arial" w:hAnsi="Arial" w:cs="Arial"/>
          <w:sz w:val="16"/>
          <w:szCs w:val="16"/>
        </w:rPr>
      </w:pPr>
      <w:r w:rsidRPr="00E36F45">
        <w:rPr>
          <w:rFonts w:ascii="Arial" w:hAnsi="Arial" w:cs="Arial"/>
          <w:sz w:val="16"/>
          <w:szCs w:val="16"/>
        </w:rPr>
        <w:t>     if ln_min_cpu&gt;=ln_cpu_nbr:</w:t>
      </w:r>
    </w:p>
    <w:p w14:paraId="41315965" w14:textId="77777777" w:rsidR="00E36F45" w:rsidRPr="00E36F45" w:rsidRDefault="00E36F45" w:rsidP="00E36F45">
      <w:pPr>
        <w:rPr>
          <w:rFonts w:ascii="Arial" w:hAnsi="Arial" w:cs="Arial"/>
          <w:sz w:val="16"/>
          <w:szCs w:val="16"/>
        </w:rPr>
      </w:pPr>
      <w:r w:rsidRPr="00E36F45">
        <w:rPr>
          <w:rFonts w:ascii="Arial" w:hAnsi="Arial" w:cs="Arial"/>
          <w:sz w:val="16"/>
          <w:szCs w:val="16"/>
        </w:rPr>
        <w:t xml:space="preserve">                 </w:t>
      </w:r>
      <w:r w:rsidRPr="00E36F45">
        <w:rPr>
          <w:rFonts w:ascii="Arial" w:hAnsi="Arial" w:cs="Arial"/>
          <w:sz w:val="16"/>
          <w:szCs w:val="16"/>
          <w:highlight w:val="yellow"/>
        </w:rPr>
        <w:t>if ln_min_mem&gt;=ln_mem_size:</w:t>
      </w:r>
    </w:p>
    <w:p w14:paraId="1D3F5D39" w14:textId="77777777" w:rsidR="00E36F45" w:rsidRPr="00E36F45" w:rsidRDefault="00E36F45" w:rsidP="00E36F45">
      <w:pPr>
        <w:rPr>
          <w:rFonts w:ascii="Arial" w:hAnsi="Arial" w:cs="Arial"/>
          <w:sz w:val="16"/>
          <w:szCs w:val="16"/>
        </w:rPr>
      </w:pPr>
      <w:r w:rsidRPr="00E36F45">
        <w:rPr>
          <w:rFonts w:ascii="Arial" w:hAnsi="Arial" w:cs="Arial"/>
          <w:sz w:val="16"/>
          <w:szCs w:val="16"/>
        </w:rPr>
        <w:t>                     if ln_min_network_level&gt;=ln_network_level_usage:</w:t>
      </w:r>
    </w:p>
    <w:p w14:paraId="3B1D7F99" w14:textId="16716844" w:rsidR="00E36F45" w:rsidRPr="00E36F45" w:rsidRDefault="00E36F45" w:rsidP="00E36F45">
      <w:pPr>
        <w:rPr>
          <w:rFonts w:ascii="Arial" w:hAnsi="Arial" w:cs="Arial"/>
          <w:sz w:val="16"/>
          <w:szCs w:val="16"/>
        </w:rPr>
      </w:pPr>
      <w:r w:rsidRPr="00E36F45">
        <w:rPr>
          <w:rFonts w:ascii="Arial" w:hAnsi="Arial" w:cs="Arial"/>
          <w:sz w:val="16"/>
          <w:szCs w:val="16"/>
        </w:rPr>
        <w:t>                         if ln_min_rate&lt;=ln_rate:</w:t>
      </w:r>
    </w:p>
    <w:p w14:paraId="2A85B3D5" w14:textId="1BBB438E" w:rsidR="00E36F45" w:rsidRPr="00E36F45" w:rsidRDefault="00E36F45" w:rsidP="00E36F45">
      <w:pPr>
        <w:rPr>
          <w:rFonts w:ascii="Arial" w:hAnsi="Arial" w:cs="Arial"/>
          <w:b/>
          <w:bCs/>
          <w:i/>
          <w:iCs/>
          <w:sz w:val="16"/>
          <w:szCs w:val="16"/>
        </w:rPr>
      </w:pPr>
      <w:r w:rsidRPr="00E36F45">
        <w:rPr>
          <w:rFonts w:ascii="Arial" w:hAnsi="Arial" w:cs="Arial"/>
          <w:b/>
          <w:bCs/>
          <w:i/>
          <w:iCs/>
          <w:sz w:val="16"/>
          <w:szCs w:val="16"/>
        </w:rPr>
        <w:t xml:space="preserve">where </w:t>
      </w:r>
    </w:p>
    <w:p w14:paraId="6650C8D8" w14:textId="3368F0E1" w:rsidR="00E36F45" w:rsidRPr="00E36F45" w:rsidRDefault="00E36F45" w:rsidP="00E36F45">
      <w:pPr>
        <w:pStyle w:val="ListParagraph"/>
        <w:numPr>
          <w:ilvl w:val="0"/>
          <w:numId w:val="27"/>
        </w:numPr>
        <w:rPr>
          <w:rFonts w:ascii="Arial" w:hAnsi="Arial" w:cs="Arial"/>
          <w:sz w:val="16"/>
          <w:szCs w:val="16"/>
        </w:rPr>
      </w:pPr>
      <w:r w:rsidRPr="00E36F45">
        <w:rPr>
          <w:rFonts w:ascii="Arial" w:hAnsi="Arial" w:cs="Arial"/>
          <w:sz w:val="16"/>
          <w:szCs w:val="16"/>
        </w:rPr>
        <w:t>ln_min_cpu =   </w:t>
      </w:r>
      <w:r w:rsidRPr="00E36F45">
        <w:rPr>
          <w:rFonts w:ascii="Arial" w:hAnsi="Arial" w:cs="Arial"/>
          <w:sz w:val="16"/>
          <w:szCs w:val="16"/>
        </w:rPr>
        <w:tab/>
      </w:r>
      <w:r w:rsidRPr="00E36F45">
        <w:rPr>
          <w:rFonts w:ascii="Arial" w:hAnsi="Arial" w:cs="Arial"/>
          <w:sz w:val="16"/>
          <w:szCs w:val="16"/>
        </w:rPr>
        <w:tab/>
      </w:r>
      <w:r w:rsidRPr="00E36F45">
        <w:rPr>
          <w:rFonts w:ascii="Arial" w:hAnsi="Arial" w:cs="Arial"/>
          <w:sz w:val="16"/>
          <w:szCs w:val="16"/>
        </w:rPr>
        <w:tab/>
      </w:r>
      <w:r w:rsidRPr="00E36F45">
        <w:rPr>
          <w:rFonts w:ascii="Arial" w:hAnsi="Arial" w:cs="Arial"/>
          <w:sz w:val="16"/>
          <w:szCs w:val="16"/>
        </w:rPr>
        <w:t xml:space="preserve">(new instance)      found </w:t>
      </w:r>
      <w:r w:rsidRPr="00E36F45">
        <w:rPr>
          <w:rFonts w:ascii="Arial" w:hAnsi="Arial" w:cs="Arial"/>
          <w:sz w:val="16"/>
          <w:szCs w:val="16"/>
        </w:rPr>
        <w:t>by aplication</w:t>
      </w:r>
    </w:p>
    <w:p w14:paraId="4435F7D6" w14:textId="56070461" w:rsidR="00E36F45" w:rsidRPr="00E36F45" w:rsidRDefault="00E36F45" w:rsidP="00E36F45">
      <w:pPr>
        <w:pStyle w:val="ListParagraph"/>
        <w:numPr>
          <w:ilvl w:val="0"/>
          <w:numId w:val="27"/>
        </w:numPr>
        <w:rPr>
          <w:rFonts w:ascii="Arial" w:hAnsi="Arial" w:cs="Arial"/>
          <w:sz w:val="16"/>
          <w:szCs w:val="16"/>
        </w:rPr>
      </w:pPr>
      <w:r w:rsidRPr="00E36F45">
        <w:rPr>
          <w:rFonts w:ascii="Arial" w:hAnsi="Arial" w:cs="Arial"/>
          <w:sz w:val="16"/>
          <w:szCs w:val="16"/>
        </w:rPr>
        <w:t>ln_cpu_nbr = 1</w:t>
      </w:r>
      <w:r w:rsidRPr="00E36F45">
        <w:rPr>
          <w:rFonts w:ascii="Arial" w:hAnsi="Arial" w:cs="Arial"/>
          <w:sz w:val="16"/>
          <w:szCs w:val="16"/>
        </w:rPr>
        <w:t xml:space="preserve">  </w:t>
      </w:r>
      <w:r w:rsidRPr="00E36F45">
        <w:rPr>
          <w:rFonts w:ascii="Arial" w:hAnsi="Arial" w:cs="Arial"/>
          <w:sz w:val="16"/>
          <w:szCs w:val="16"/>
        </w:rPr>
        <w:tab/>
      </w:r>
      <w:r w:rsidRPr="00E36F45">
        <w:rPr>
          <w:rFonts w:ascii="Arial" w:hAnsi="Arial" w:cs="Arial"/>
          <w:sz w:val="16"/>
          <w:szCs w:val="16"/>
        </w:rPr>
        <w:tab/>
      </w:r>
      <w:r w:rsidRPr="00E36F45">
        <w:rPr>
          <w:rFonts w:ascii="Arial" w:hAnsi="Arial" w:cs="Arial"/>
          <w:sz w:val="16"/>
          <w:szCs w:val="16"/>
        </w:rPr>
        <w:tab/>
      </w:r>
      <w:r w:rsidRPr="00E36F45">
        <w:rPr>
          <w:rFonts w:ascii="Arial" w:hAnsi="Arial" w:cs="Arial"/>
          <w:sz w:val="16"/>
          <w:szCs w:val="16"/>
        </w:rPr>
        <w:t>(</w:t>
      </w:r>
      <w:r w:rsidRPr="00E36F45">
        <w:rPr>
          <w:rFonts w:ascii="Arial" w:hAnsi="Arial" w:cs="Arial"/>
          <w:sz w:val="16"/>
          <w:szCs w:val="16"/>
        </w:rPr>
        <w:t xml:space="preserve">calculated from old </w:t>
      </w:r>
      <w:r w:rsidRPr="00E36F45">
        <w:rPr>
          <w:rFonts w:ascii="Arial" w:hAnsi="Arial" w:cs="Arial"/>
          <w:sz w:val="16"/>
          <w:szCs w:val="16"/>
        </w:rPr>
        <w:t>instan</w:t>
      </w:r>
      <w:r w:rsidRPr="00E36F45">
        <w:rPr>
          <w:rFonts w:ascii="Arial" w:hAnsi="Arial" w:cs="Arial"/>
          <w:sz w:val="16"/>
          <w:szCs w:val="16"/>
        </w:rPr>
        <w:t>c</w:t>
      </w:r>
      <w:r w:rsidRPr="00E36F45">
        <w:rPr>
          <w:rFonts w:ascii="Arial" w:hAnsi="Arial" w:cs="Arial"/>
          <w:sz w:val="16"/>
          <w:szCs w:val="16"/>
        </w:rPr>
        <w:t>e</w:t>
      </w:r>
      <w:r w:rsidRPr="00E36F45">
        <w:rPr>
          <w:rFonts w:ascii="Arial" w:hAnsi="Arial" w:cs="Arial"/>
          <w:sz w:val="16"/>
          <w:szCs w:val="16"/>
        </w:rPr>
        <w:t xml:space="preserve">  using *</w:t>
      </w:r>
      <w:r w:rsidRPr="00E36F45">
        <w:rPr>
          <w:rFonts w:ascii="Arial" w:hAnsi="Arial" w:cs="Arial"/>
          <w:sz w:val="16"/>
          <w:szCs w:val="16"/>
        </w:rPr>
        <w:t>) </w:t>
      </w:r>
    </w:p>
    <w:p w14:paraId="65719FC3" w14:textId="301E1F7F" w:rsidR="00E36F45" w:rsidRPr="00E36F45" w:rsidRDefault="00E36F45" w:rsidP="00E36F45">
      <w:pPr>
        <w:pStyle w:val="ListParagraph"/>
        <w:numPr>
          <w:ilvl w:val="0"/>
          <w:numId w:val="27"/>
        </w:numPr>
        <w:rPr>
          <w:rFonts w:ascii="Arial" w:hAnsi="Arial" w:cs="Arial"/>
          <w:sz w:val="16"/>
          <w:szCs w:val="16"/>
        </w:rPr>
      </w:pPr>
      <w:r w:rsidRPr="00E36F45">
        <w:rPr>
          <w:rFonts w:ascii="Arial" w:hAnsi="Arial" w:cs="Arial"/>
          <w:sz w:val="16"/>
          <w:szCs w:val="16"/>
        </w:rPr>
        <w:t>ln_min_mem =  </w:t>
      </w:r>
      <w:r w:rsidRPr="00E36F45">
        <w:rPr>
          <w:rFonts w:ascii="Arial" w:hAnsi="Arial" w:cs="Arial"/>
          <w:sz w:val="16"/>
          <w:szCs w:val="16"/>
        </w:rPr>
        <w:tab/>
      </w:r>
      <w:r w:rsidRPr="00E36F45">
        <w:rPr>
          <w:rFonts w:ascii="Arial" w:hAnsi="Arial" w:cs="Arial"/>
          <w:sz w:val="16"/>
          <w:szCs w:val="16"/>
        </w:rPr>
        <w:tab/>
      </w:r>
      <w:r w:rsidRPr="00E36F45">
        <w:rPr>
          <w:rFonts w:ascii="Arial" w:hAnsi="Arial" w:cs="Arial"/>
          <w:sz w:val="16"/>
          <w:szCs w:val="16"/>
        </w:rPr>
        <w:tab/>
      </w:r>
      <w:r w:rsidRPr="00E36F45">
        <w:rPr>
          <w:rFonts w:ascii="Arial" w:hAnsi="Arial" w:cs="Arial"/>
          <w:sz w:val="16"/>
          <w:szCs w:val="16"/>
        </w:rPr>
        <w:t xml:space="preserve">(new instance)    found </w:t>
      </w:r>
      <w:r w:rsidRPr="00E36F45">
        <w:rPr>
          <w:rFonts w:ascii="Arial" w:hAnsi="Arial" w:cs="Arial"/>
          <w:sz w:val="16"/>
          <w:szCs w:val="16"/>
        </w:rPr>
        <w:t>by application</w:t>
      </w:r>
    </w:p>
    <w:p w14:paraId="530ADF92" w14:textId="71A4D290" w:rsidR="00E36F45" w:rsidRPr="00E36F45" w:rsidRDefault="00E36F45" w:rsidP="00E36F45">
      <w:pPr>
        <w:pStyle w:val="ListParagraph"/>
        <w:numPr>
          <w:ilvl w:val="0"/>
          <w:numId w:val="27"/>
        </w:numPr>
        <w:rPr>
          <w:rFonts w:ascii="Arial" w:hAnsi="Arial" w:cs="Arial"/>
          <w:sz w:val="16"/>
          <w:szCs w:val="16"/>
        </w:rPr>
      </w:pPr>
      <w:r w:rsidRPr="00E36F45">
        <w:rPr>
          <w:rFonts w:ascii="Arial" w:hAnsi="Arial" w:cs="Arial"/>
          <w:sz w:val="16"/>
          <w:szCs w:val="16"/>
        </w:rPr>
        <w:t>ln_mem_size = 8</w:t>
      </w:r>
      <w:r w:rsidRPr="00E36F45">
        <w:rPr>
          <w:rFonts w:ascii="Arial" w:hAnsi="Arial" w:cs="Arial"/>
          <w:sz w:val="16"/>
          <w:szCs w:val="16"/>
        </w:rPr>
        <w:t xml:space="preserve">  </w:t>
      </w:r>
      <w:r w:rsidRPr="00E36F45">
        <w:rPr>
          <w:rFonts w:ascii="Arial" w:hAnsi="Arial" w:cs="Arial"/>
          <w:sz w:val="16"/>
          <w:szCs w:val="16"/>
        </w:rPr>
        <w:tab/>
      </w:r>
      <w:r w:rsidRPr="00E36F45">
        <w:rPr>
          <w:rFonts w:ascii="Arial" w:hAnsi="Arial" w:cs="Arial"/>
          <w:sz w:val="16"/>
          <w:szCs w:val="16"/>
        </w:rPr>
        <w:tab/>
      </w:r>
      <w:r w:rsidRPr="00E36F45">
        <w:rPr>
          <w:rFonts w:ascii="Arial" w:hAnsi="Arial" w:cs="Arial"/>
          <w:sz w:val="16"/>
          <w:szCs w:val="16"/>
        </w:rPr>
        <w:tab/>
        <w:t>(</w:t>
      </w:r>
      <w:r w:rsidRPr="00E36F45">
        <w:rPr>
          <w:rFonts w:ascii="Arial" w:hAnsi="Arial" w:cs="Arial"/>
          <w:sz w:val="16"/>
          <w:szCs w:val="16"/>
        </w:rPr>
        <w:t xml:space="preserve">from old instance  </w:t>
      </w:r>
      <w:r w:rsidRPr="00E36F45">
        <w:rPr>
          <w:rFonts w:ascii="Arial" w:hAnsi="Arial" w:cs="Arial"/>
          <w:sz w:val="16"/>
          <w:szCs w:val="16"/>
        </w:rPr>
        <w:t>)</w:t>
      </w:r>
    </w:p>
    <w:p w14:paraId="632FB4CF" w14:textId="2D5450B6" w:rsidR="00E36F45" w:rsidRPr="00E36F45" w:rsidRDefault="00E36F45" w:rsidP="00E36F45">
      <w:pPr>
        <w:pStyle w:val="ListParagraph"/>
        <w:numPr>
          <w:ilvl w:val="0"/>
          <w:numId w:val="27"/>
        </w:numPr>
        <w:rPr>
          <w:rFonts w:ascii="Arial" w:hAnsi="Arial" w:cs="Arial"/>
          <w:sz w:val="16"/>
          <w:szCs w:val="16"/>
        </w:rPr>
      </w:pPr>
      <w:r w:rsidRPr="00E36F45">
        <w:rPr>
          <w:rFonts w:ascii="Arial" w:hAnsi="Arial" w:cs="Arial"/>
          <w:sz w:val="16"/>
          <w:szCs w:val="16"/>
        </w:rPr>
        <w:t xml:space="preserve">ln_min_network_level = </w:t>
      </w:r>
      <w:r w:rsidRPr="00E36F45">
        <w:rPr>
          <w:rFonts w:ascii="Arial" w:hAnsi="Arial" w:cs="Arial"/>
          <w:sz w:val="16"/>
          <w:szCs w:val="16"/>
        </w:rPr>
        <w:tab/>
      </w:r>
      <w:r w:rsidRPr="00E36F45">
        <w:rPr>
          <w:rFonts w:ascii="Arial" w:hAnsi="Arial" w:cs="Arial"/>
          <w:sz w:val="16"/>
          <w:szCs w:val="16"/>
        </w:rPr>
        <w:tab/>
      </w:r>
      <w:r w:rsidRPr="00E36F45">
        <w:rPr>
          <w:rFonts w:ascii="Arial" w:hAnsi="Arial" w:cs="Arial"/>
          <w:sz w:val="16"/>
          <w:szCs w:val="16"/>
        </w:rPr>
        <w:t>(new instance)</w:t>
      </w:r>
    </w:p>
    <w:p w14:paraId="3838620F" w14:textId="24EE46DD" w:rsidR="00E36F45" w:rsidRPr="00E36F45" w:rsidRDefault="00E36F45" w:rsidP="00E36F45">
      <w:pPr>
        <w:pStyle w:val="ListParagraph"/>
        <w:numPr>
          <w:ilvl w:val="0"/>
          <w:numId w:val="27"/>
        </w:numPr>
        <w:rPr>
          <w:rFonts w:ascii="Arial" w:hAnsi="Arial" w:cs="Arial"/>
          <w:sz w:val="16"/>
          <w:szCs w:val="16"/>
        </w:rPr>
      </w:pPr>
      <w:r w:rsidRPr="00E36F45">
        <w:rPr>
          <w:rFonts w:ascii="Arial" w:hAnsi="Arial" w:cs="Arial"/>
          <w:sz w:val="16"/>
          <w:szCs w:val="16"/>
        </w:rPr>
        <w:t>ln_network_level_usage = Low to Moderate</w:t>
      </w:r>
      <w:r w:rsidRPr="00E36F45">
        <w:rPr>
          <w:rFonts w:ascii="Arial" w:hAnsi="Arial" w:cs="Arial"/>
          <w:sz w:val="16"/>
          <w:szCs w:val="16"/>
        </w:rPr>
        <w:t xml:space="preserve">  </w:t>
      </w:r>
      <w:r w:rsidRPr="00E36F45">
        <w:rPr>
          <w:rFonts w:ascii="Arial" w:hAnsi="Arial" w:cs="Arial"/>
          <w:sz w:val="16"/>
          <w:szCs w:val="16"/>
        </w:rPr>
        <w:t>(from old instance  )</w:t>
      </w:r>
    </w:p>
    <w:p w14:paraId="6616B2C3" w14:textId="26000AF0" w:rsidR="00E36F45" w:rsidRPr="00E36F45" w:rsidRDefault="00E36F45" w:rsidP="00E36F45">
      <w:pPr>
        <w:pStyle w:val="ListParagraph"/>
        <w:numPr>
          <w:ilvl w:val="0"/>
          <w:numId w:val="27"/>
        </w:numPr>
        <w:rPr>
          <w:rFonts w:ascii="Arial" w:hAnsi="Arial" w:cs="Arial"/>
          <w:sz w:val="16"/>
          <w:szCs w:val="16"/>
        </w:rPr>
      </w:pPr>
      <w:r w:rsidRPr="00E36F45">
        <w:rPr>
          <w:rFonts w:ascii="Arial" w:hAnsi="Arial" w:cs="Arial"/>
          <w:sz w:val="16"/>
          <w:szCs w:val="16"/>
        </w:rPr>
        <w:t>ln_rate  = 0.0992000000</w:t>
      </w:r>
      <w:r w:rsidRPr="00E36F45">
        <w:rPr>
          <w:rFonts w:ascii="Arial" w:hAnsi="Arial" w:cs="Arial"/>
          <w:sz w:val="16"/>
          <w:szCs w:val="16"/>
        </w:rPr>
        <w:t xml:space="preserve">   </w:t>
      </w:r>
      <w:r w:rsidRPr="00E36F45">
        <w:rPr>
          <w:rFonts w:ascii="Arial" w:hAnsi="Arial" w:cs="Arial"/>
          <w:sz w:val="16"/>
          <w:szCs w:val="16"/>
        </w:rPr>
        <w:tab/>
      </w:r>
      <w:r w:rsidRPr="00E36F45">
        <w:rPr>
          <w:rFonts w:ascii="Arial" w:hAnsi="Arial" w:cs="Arial"/>
          <w:sz w:val="16"/>
          <w:szCs w:val="16"/>
        </w:rPr>
        <w:tab/>
      </w:r>
      <w:r w:rsidRPr="00E36F45">
        <w:rPr>
          <w:rFonts w:ascii="Arial" w:hAnsi="Arial" w:cs="Arial"/>
          <w:sz w:val="16"/>
          <w:szCs w:val="16"/>
        </w:rPr>
        <w:t>(from old instance  )</w:t>
      </w:r>
    </w:p>
    <w:p w14:paraId="49D555C7" w14:textId="2908254F" w:rsidR="00E36F45" w:rsidRDefault="00E36F45" w:rsidP="00E36F45">
      <w:pPr>
        <w:pStyle w:val="ListParagraph"/>
        <w:numPr>
          <w:ilvl w:val="0"/>
          <w:numId w:val="27"/>
        </w:numPr>
      </w:pPr>
      <w:r w:rsidRPr="00E36F45">
        <w:rPr>
          <w:rFonts w:ascii="Arial" w:hAnsi="Arial" w:cs="Arial"/>
          <w:sz w:val="16"/>
          <w:szCs w:val="16"/>
        </w:rPr>
        <w:t xml:space="preserve">ln_min_rate = </w:t>
      </w:r>
      <w:r w:rsidRPr="00E36F45">
        <w:rPr>
          <w:rFonts w:ascii="Arial" w:hAnsi="Arial" w:cs="Arial"/>
          <w:sz w:val="16"/>
          <w:szCs w:val="16"/>
        </w:rPr>
        <w:tab/>
      </w:r>
      <w:r w:rsidRPr="00E36F45">
        <w:rPr>
          <w:rFonts w:ascii="Arial" w:hAnsi="Arial" w:cs="Arial"/>
          <w:sz w:val="16"/>
          <w:szCs w:val="16"/>
        </w:rPr>
        <w:tab/>
      </w:r>
      <w:r w:rsidRPr="00E36F45">
        <w:rPr>
          <w:rFonts w:ascii="Arial" w:hAnsi="Arial" w:cs="Arial"/>
          <w:sz w:val="16"/>
          <w:szCs w:val="16"/>
        </w:rPr>
        <w:tab/>
      </w:r>
      <w:r w:rsidRPr="00E36F45">
        <w:rPr>
          <w:rFonts w:ascii="Arial" w:hAnsi="Arial" w:cs="Arial"/>
          <w:sz w:val="16"/>
          <w:szCs w:val="16"/>
        </w:rPr>
        <w:t>(new instance)</w:t>
      </w:r>
      <w:r>
        <w:t xml:space="preserve"> </w:t>
      </w:r>
    </w:p>
    <w:p w14:paraId="79F3EA10" w14:textId="4441EB6A" w:rsidR="00E36F45" w:rsidRDefault="00E36F45" w:rsidP="00E36F45">
      <w:r>
        <w:t>T</w:t>
      </w:r>
      <w:r>
        <w:t xml:space="preserve">he application carries out this calculation with max cpu usage </w:t>
      </w:r>
    </w:p>
    <w:p w14:paraId="3316A012" w14:textId="77777777" w:rsidR="00E36F45" w:rsidRPr="00E36F45" w:rsidRDefault="00E36F45" w:rsidP="00E36F45">
      <w:pPr>
        <w:rPr>
          <w:rFonts w:ascii="Arial" w:hAnsi="Arial" w:cs="Arial"/>
          <w:sz w:val="16"/>
          <w:szCs w:val="16"/>
        </w:rPr>
      </w:pPr>
      <w:r w:rsidRPr="00E36F45">
        <w:rPr>
          <w:rFonts w:ascii="Arial" w:hAnsi="Arial" w:cs="Arial"/>
          <w:sz w:val="16"/>
          <w:szCs w:val="16"/>
          <w:highlight w:val="yellow"/>
        </w:rPr>
        <w:t>*</w:t>
      </w:r>
      <w:r w:rsidRPr="00E36F45">
        <w:rPr>
          <w:rFonts w:ascii="Arial" w:hAnsi="Arial" w:cs="Arial"/>
          <w:sz w:val="16"/>
          <w:szCs w:val="16"/>
        </w:rPr>
        <w:t xml:space="preserve">“ln_cpu_nbr = math.ceil(float(ln_cpu_usage/100) * ln_cpu).   </w:t>
      </w:r>
    </w:p>
    <w:p w14:paraId="6E058713" w14:textId="77777777" w:rsidR="00E36F45" w:rsidRPr="00E36F45" w:rsidRDefault="00E36F45" w:rsidP="00E36F45">
      <w:pPr>
        <w:rPr>
          <w:rFonts w:ascii="Arial" w:hAnsi="Arial" w:cs="Arial"/>
          <w:sz w:val="16"/>
          <w:szCs w:val="16"/>
        </w:rPr>
      </w:pPr>
      <w:r w:rsidRPr="00E36F45">
        <w:rPr>
          <w:rFonts w:ascii="Arial" w:hAnsi="Arial" w:cs="Arial"/>
          <w:sz w:val="16"/>
          <w:szCs w:val="16"/>
        </w:rPr>
        <w:t xml:space="preserve">Where </w:t>
      </w:r>
    </w:p>
    <w:p w14:paraId="3B09E7C4" w14:textId="77777777" w:rsidR="00E36F45" w:rsidRPr="00E36F45" w:rsidRDefault="00E36F45" w:rsidP="00E36F45">
      <w:pPr>
        <w:pStyle w:val="ListParagraph"/>
        <w:numPr>
          <w:ilvl w:val="0"/>
          <w:numId w:val="28"/>
        </w:numPr>
        <w:rPr>
          <w:rFonts w:ascii="Arial" w:hAnsi="Arial" w:cs="Arial"/>
          <w:sz w:val="16"/>
          <w:szCs w:val="16"/>
        </w:rPr>
      </w:pPr>
      <w:r w:rsidRPr="00E36F45">
        <w:rPr>
          <w:rFonts w:ascii="Arial" w:hAnsi="Arial" w:cs="Arial"/>
          <w:sz w:val="16"/>
          <w:szCs w:val="16"/>
        </w:rPr>
        <w:t>ln_cpu_usgae </w:t>
      </w:r>
      <w:r w:rsidRPr="00E36F45">
        <w:rPr>
          <w:rFonts w:ascii="Arial" w:hAnsi="Arial" w:cs="Arial"/>
          <w:sz w:val="16"/>
          <w:szCs w:val="16"/>
        </w:rPr>
        <w:t>=</w:t>
      </w:r>
      <w:r w:rsidRPr="00E36F45">
        <w:rPr>
          <w:rFonts w:ascii="Arial" w:hAnsi="Arial" w:cs="Arial"/>
          <w:sz w:val="16"/>
          <w:szCs w:val="16"/>
        </w:rPr>
        <w:t xml:space="preserve"> max cpu</w:t>
      </w:r>
    </w:p>
    <w:p w14:paraId="1D676552" w14:textId="0310EF5B" w:rsidR="00E36F45" w:rsidRPr="00E36F45" w:rsidRDefault="00E36F45" w:rsidP="00E36F45">
      <w:pPr>
        <w:pStyle w:val="ListParagraph"/>
        <w:numPr>
          <w:ilvl w:val="0"/>
          <w:numId w:val="28"/>
        </w:numPr>
        <w:rPr>
          <w:rFonts w:ascii="Arial" w:hAnsi="Arial" w:cs="Arial"/>
          <w:sz w:val="16"/>
          <w:szCs w:val="16"/>
        </w:rPr>
      </w:pPr>
      <w:r w:rsidRPr="00E36F45">
        <w:rPr>
          <w:rFonts w:ascii="Arial" w:hAnsi="Arial" w:cs="Arial"/>
          <w:sz w:val="16"/>
          <w:szCs w:val="16"/>
        </w:rPr>
        <w:t>ln_cpu = no of cores”</w:t>
      </w:r>
    </w:p>
    <w:p w14:paraId="54731806" w14:textId="39016BB8" w:rsidR="005C06A4" w:rsidRDefault="006060E5" w:rsidP="00C8743B">
      <w:bookmarkStart w:id="5" w:name="_GoBack"/>
      <w:bookmarkEnd w:id="5"/>
      <w:r>
        <w:lastRenderedPageBreak/>
        <w:t>The resultant suggestion csv is below</w:t>
      </w:r>
    </w:p>
    <w:p w14:paraId="12E48773" w14:textId="642CFFB9" w:rsidR="00784109" w:rsidRDefault="00784109" w:rsidP="00C8743B"/>
    <w:p w14:paraId="21C1C517" w14:textId="77777777" w:rsidR="005007AF" w:rsidRDefault="005007AF" w:rsidP="00C8743B"/>
    <w:p w14:paraId="2D5B37D9" w14:textId="122EA021" w:rsidR="00784109" w:rsidRDefault="00784109" w:rsidP="00C8743B">
      <w:r>
        <w:rPr>
          <w:noProof/>
        </w:rPr>
        <w:drawing>
          <wp:inline distT="0" distB="0" distL="0" distR="0" wp14:anchorId="5FDE03F2" wp14:editId="6A0864CF">
            <wp:extent cx="5969000" cy="213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88FB" w14:textId="77777777" w:rsidR="00126D28" w:rsidRDefault="00126D28" w:rsidP="00C8743B">
      <w:pPr>
        <w:rPr>
          <w:b/>
          <w:bCs/>
          <w:i/>
          <w:iCs/>
        </w:rPr>
      </w:pPr>
    </w:p>
    <w:p w14:paraId="652A60DA" w14:textId="77777777" w:rsidR="005007AF" w:rsidRDefault="005007AF" w:rsidP="00C8743B">
      <w:pPr>
        <w:rPr>
          <w:b/>
          <w:bCs/>
          <w:i/>
          <w:iCs/>
        </w:rPr>
      </w:pPr>
    </w:p>
    <w:p w14:paraId="2125FCE1" w14:textId="77777777" w:rsidR="005007AF" w:rsidRDefault="005007AF">
      <w:pPr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br w:type="page"/>
      </w:r>
    </w:p>
    <w:p w14:paraId="17353102" w14:textId="5C96D2E8" w:rsidR="005007AF" w:rsidRPr="005007AF" w:rsidRDefault="005007AF" w:rsidP="00C8743B">
      <w:pPr>
        <w:rPr>
          <w:b/>
          <w:bCs/>
          <w:i/>
          <w:iCs/>
          <w:sz w:val="24"/>
          <w:szCs w:val="24"/>
          <w:u w:val="single"/>
        </w:rPr>
      </w:pPr>
      <w:r w:rsidRPr="005007AF">
        <w:rPr>
          <w:b/>
          <w:bCs/>
          <w:i/>
          <w:iCs/>
          <w:sz w:val="24"/>
          <w:szCs w:val="24"/>
          <w:u w:val="single"/>
        </w:rPr>
        <w:lastRenderedPageBreak/>
        <w:t>Rerun</w:t>
      </w:r>
    </w:p>
    <w:p w14:paraId="4DADAA21" w14:textId="7A842E52" w:rsidR="00D2461C" w:rsidRPr="00784109" w:rsidRDefault="00805EC2" w:rsidP="00C8743B">
      <w:pPr>
        <w:rPr>
          <w:b/>
          <w:bCs/>
          <w:i/>
          <w:iCs/>
        </w:rPr>
      </w:pPr>
      <w:r w:rsidRPr="00784109">
        <w:rPr>
          <w:b/>
          <w:bCs/>
          <w:i/>
          <w:iCs/>
        </w:rPr>
        <w:t>Make the improvements to Kubernetes</w:t>
      </w:r>
      <w:r w:rsidR="00784109" w:rsidRPr="00784109">
        <w:rPr>
          <w:b/>
          <w:bCs/>
          <w:i/>
          <w:iCs/>
        </w:rPr>
        <w:t xml:space="preserve">  (USW2)</w:t>
      </w:r>
      <w:r w:rsidR="005007AF">
        <w:rPr>
          <w:b/>
          <w:bCs/>
          <w:i/>
          <w:iCs/>
        </w:rPr>
        <w:t xml:space="preserve"> following </w:t>
      </w:r>
      <w:r w:rsidR="00D40EC1">
        <w:rPr>
          <w:b/>
          <w:bCs/>
          <w:i/>
          <w:iCs/>
        </w:rPr>
        <w:t>suggestion</w:t>
      </w:r>
    </w:p>
    <w:p w14:paraId="6FF7DDF1" w14:textId="74C8EEB1" w:rsidR="005007AF" w:rsidRDefault="005007AF" w:rsidP="005007AF">
      <w:r>
        <w:t>If we run the monitoring tool after an hour</w:t>
      </w:r>
      <w:r>
        <w:t xml:space="preserve"> again</w:t>
      </w:r>
    </w:p>
    <w:p w14:paraId="20ACAF44" w14:textId="77777777" w:rsidR="00A97E75" w:rsidRDefault="00A97E75" w:rsidP="00C8743B"/>
    <w:p w14:paraId="1728A5D5" w14:textId="65ECFF52" w:rsidR="00805EC2" w:rsidRPr="00817EE1" w:rsidRDefault="00D312B2" w:rsidP="00C8743B">
      <w:pPr>
        <w:rPr>
          <w:u w:val="single"/>
        </w:rPr>
      </w:pPr>
      <w:r w:rsidRPr="00817EE1">
        <w:rPr>
          <w:u w:val="single"/>
        </w:rPr>
        <w:t>Results</w:t>
      </w:r>
    </w:p>
    <w:p w14:paraId="500BE31A" w14:textId="6FF7861F" w:rsidR="00D312B2" w:rsidRPr="00817EE1" w:rsidRDefault="00817EE1" w:rsidP="00C8743B">
      <w:pPr>
        <w:rPr>
          <w:b/>
          <w:bCs/>
        </w:rPr>
      </w:pPr>
      <w:r w:rsidRPr="00817EE1">
        <w:rPr>
          <w:b/>
          <w:bCs/>
        </w:rPr>
        <w:t>USW2  cases now disappear off  the list</w:t>
      </w:r>
    </w:p>
    <w:p w14:paraId="685C8CBC" w14:textId="6EC49B98" w:rsidR="00D312B2" w:rsidRDefault="008003A5" w:rsidP="00C8743B">
      <w:r>
        <w:rPr>
          <w:noProof/>
        </w:rPr>
        <w:drawing>
          <wp:inline distT="0" distB="0" distL="0" distR="0" wp14:anchorId="079215D3" wp14:editId="49CFEDFA">
            <wp:extent cx="6026150" cy="253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6BE5" w14:textId="77777777" w:rsidR="00817EE1" w:rsidRDefault="00817EE1">
      <w:r>
        <w:br w:type="page"/>
      </w:r>
    </w:p>
    <w:p w14:paraId="754843ED" w14:textId="3F8A5838" w:rsidR="005007AF" w:rsidRDefault="00CB5427" w:rsidP="00C8743B">
      <w:pPr>
        <w:rPr>
          <w:u w:val="single"/>
        </w:rPr>
      </w:pPr>
      <w:r>
        <w:rPr>
          <w:u w:val="single"/>
        </w:rPr>
        <w:lastRenderedPageBreak/>
        <w:t>Running the application (see README)</w:t>
      </w:r>
    </w:p>
    <w:p w14:paraId="17D5361A" w14:textId="77777777" w:rsidR="00CB5427" w:rsidRDefault="00CB5427" w:rsidP="00C8743B">
      <w:pPr>
        <w:rPr>
          <w:u w:val="single"/>
        </w:rPr>
      </w:pPr>
    </w:p>
    <w:p w14:paraId="4FAB11CD" w14:textId="22BB9A83" w:rsidR="00CB5427" w:rsidRDefault="00CB5427" w:rsidP="00C8743B">
      <w:pPr>
        <w:rPr>
          <w:u w:val="single"/>
        </w:rPr>
      </w:pPr>
      <w:r>
        <w:rPr>
          <w:u w:val="single"/>
        </w:rPr>
        <w:t>Github</w:t>
      </w:r>
    </w:p>
    <w:p w14:paraId="1223559B" w14:textId="111ED641" w:rsidR="00CB5427" w:rsidRDefault="00A87373" w:rsidP="00C8743B">
      <w:pPr>
        <w:rPr>
          <w:u w:val="single"/>
        </w:rPr>
      </w:pPr>
      <w:hyperlink r:id="rId13" w:history="1">
        <w:r w:rsidRPr="00CA4316">
          <w:rPr>
            <w:rStyle w:val="Hyperlink"/>
          </w:rPr>
          <w:t>https://gitlab.platform-engineering.com/michael.ugbechie/ec2_cost_optimization</w:t>
        </w:r>
      </w:hyperlink>
    </w:p>
    <w:p w14:paraId="243E519E" w14:textId="14A4C580" w:rsidR="00A87373" w:rsidRDefault="000F1B97" w:rsidP="00C8743B">
      <w:r w:rsidRPr="000F1B97">
        <w:t>Code structure</w:t>
      </w:r>
    </w:p>
    <w:p w14:paraId="10396DCF" w14:textId="726D845E" w:rsidR="000F1B97" w:rsidRPr="007D78BC" w:rsidRDefault="006C0B09" w:rsidP="00C8743B">
      <w:pPr>
        <w:rPr>
          <w:rFonts w:ascii="Arial" w:hAnsi="Arial" w:cs="Arial"/>
          <w:b/>
          <w:bCs/>
          <w:sz w:val="18"/>
          <w:szCs w:val="18"/>
        </w:rPr>
      </w:pPr>
      <w:r w:rsidRPr="007D78BC">
        <w:rPr>
          <w:rFonts w:ascii="Arial" w:hAnsi="Arial" w:cs="Arial"/>
          <w:b/>
          <w:bCs/>
          <w:sz w:val="18"/>
          <w:szCs w:val="18"/>
        </w:rPr>
        <w:t>ec2_cost_optimization</w:t>
      </w:r>
    </w:p>
    <w:p w14:paraId="6E7C0015" w14:textId="52C73A8C" w:rsidR="006C0B09" w:rsidRDefault="006C0B09" w:rsidP="00C8743B">
      <w:pPr>
        <w:rPr>
          <w:rFonts w:ascii="Arial" w:hAnsi="Arial" w:cs="Arial"/>
          <w:sz w:val="18"/>
          <w:szCs w:val="18"/>
        </w:rPr>
      </w:pPr>
      <w:r w:rsidRPr="00ED13C2">
        <w:rPr>
          <w:rFonts w:ascii="Arial" w:hAnsi="Arial" w:cs="Arial"/>
          <w:sz w:val="18"/>
          <w:szCs w:val="18"/>
        </w:rPr>
        <w:tab/>
      </w:r>
      <w:r w:rsidR="0070607D">
        <w:rPr>
          <w:rFonts w:ascii="Arial" w:hAnsi="Arial" w:cs="Arial"/>
          <w:sz w:val="18"/>
          <w:szCs w:val="18"/>
        </w:rPr>
        <w:t>main.tf</w:t>
      </w:r>
    </w:p>
    <w:p w14:paraId="401DE3A0" w14:textId="7CE92ECF" w:rsidR="0070607D" w:rsidRDefault="0070607D" w:rsidP="00C8743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 w:rsidR="00D36998">
        <w:rPr>
          <w:rFonts w:ascii="Arial" w:hAnsi="Arial" w:cs="Arial"/>
          <w:sz w:val="18"/>
          <w:szCs w:val="18"/>
        </w:rPr>
        <w:t>.gitignore</w:t>
      </w:r>
    </w:p>
    <w:p w14:paraId="18B5B6D5" w14:textId="0D17BDF7" w:rsidR="00D36998" w:rsidRDefault="00D36998" w:rsidP="00C8743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  <w:t>backend.tf   … empty</w:t>
      </w:r>
    </w:p>
    <w:p w14:paraId="3718AB34" w14:textId="05158CF1" w:rsidR="00D36998" w:rsidRDefault="00D36998" w:rsidP="00C8743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  <w:t>provider.tf</w:t>
      </w:r>
    </w:p>
    <w:p w14:paraId="26CCB93E" w14:textId="0A56CEE0" w:rsidR="00105D78" w:rsidRDefault="00105D78" w:rsidP="00C8743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  <w:t>README</w:t>
      </w:r>
    </w:p>
    <w:p w14:paraId="3F4B2A96" w14:textId="2E988427" w:rsidR="00105D78" w:rsidRPr="007D78BC" w:rsidRDefault="00105D78" w:rsidP="00C8743B">
      <w:p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 w:rsidR="007D78BC" w:rsidRPr="007D78BC">
        <w:rPr>
          <w:rFonts w:ascii="Arial" w:hAnsi="Arial" w:cs="Arial"/>
          <w:b/>
          <w:bCs/>
          <w:sz w:val="18"/>
          <w:szCs w:val="18"/>
        </w:rPr>
        <w:t>m</w:t>
      </w:r>
      <w:r w:rsidRPr="007D78BC">
        <w:rPr>
          <w:rFonts w:ascii="Arial" w:hAnsi="Arial" w:cs="Arial"/>
          <w:b/>
          <w:bCs/>
          <w:sz w:val="18"/>
          <w:szCs w:val="18"/>
        </w:rPr>
        <w:t>odule</w:t>
      </w:r>
    </w:p>
    <w:p w14:paraId="1AEEADF6" w14:textId="4A9A62E2" w:rsidR="00105D78" w:rsidRDefault="00105D78" w:rsidP="00C8743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cost-opti-cf</w:t>
      </w:r>
    </w:p>
    <w:p w14:paraId="1FD04C06" w14:textId="255499A6" w:rsidR="002D7486" w:rsidRDefault="002D7486" w:rsidP="00C8743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input.tf</w:t>
      </w:r>
    </w:p>
    <w:p w14:paraId="3997482D" w14:textId="129E8D82" w:rsidR="002D7486" w:rsidRDefault="002D7486" w:rsidP="00C8743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main.tf</w:t>
      </w:r>
    </w:p>
    <w:p w14:paraId="236DBAC4" w14:textId="3D86EA83" w:rsidR="00D36998" w:rsidRDefault="00105D78" w:rsidP="00C8743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 w:rsidR="002D7486">
        <w:rPr>
          <w:rFonts w:ascii="Arial" w:hAnsi="Arial" w:cs="Arial"/>
          <w:sz w:val="18"/>
          <w:szCs w:val="18"/>
        </w:rPr>
        <w:t>cost-opti-lambda</w:t>
      </w:r>
    </w:p>
    <w:p w14:paraId="7BDF7841" w14:textId="37BF2AF9" w:rsidR="002D7486" w:rsidRDefault="002D7486" w:rsidP="00C8743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input.tf</w:t>
      </w:r>
    </w:p>
    <w:p w14:paraId="3BE05D3C" w14:textId="3E1D0930" w:rsidR="002D7486" w:rsidRDefault="002D7486" w:rsidP="00C8743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main.tf</w:t>
      </w:r>
    </w:p>
    <w:p w14:paraId="7AF645B5" w14:textId="041F06EB" w:rsidR="00191A57" w:rsidRDefault="00191A57" w:rsidP="00C8743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output.tf    …empty</w:t>
      </w:r>
    </w:p>
    <w:p w14:paraId="35590FB5" w14:textId="5EB0E005" w:rsidR="008D3CDF" w:rsidRPr="007D78BC" w:rsidRDefault="008D3CDF" w:rsidP="00C8743B">
      <w:p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 w:rsidRPr="007D78BC">
        <w:rPr>
          <w:rFonts w:ascii="Arial" w:hAnsi="Arial" w:cs="Arial"/>
          <w:b/>
          <w:bCs/>
          <w:sz w:val="18"/>
          <w:szCs w:val="18"/>
        </w:rPr>
        <w:t>lambda</w:t>
      </w:r>
    </w:p>
    <w:p w14:paraId="428F1527" w14:textId="0E07AC34" w:rsidR="008D3CDF" w:rsidRDefault="008D3CDF" w:rsidP="00C8743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lambda.py</w:t>
      </w:r>
      <w:r w:rsidR="0057497B">
        <w:rPr>
          <w:rFonts w:ascii="Arial" w:hAnsi="Arial" w:cs="Arial"/>
          <w:sz w:val="18"/>
          <w:szCs w:val="18"/>
        </w:rPr>
        <w:t xml:space="preserve">  …..  can be edited</w:t>
      </w:r>
      <w:r w:rsidR="00CD3C2B">
        <w:rPr>
          <w:rFonts w:ascii="Arial" w:hAnsi="Arial" w:cs="Arial"/>
          <w:sz w:val="18"/>
          <w:szCs w:val="18"/>
        </w:rPr>
        <w:t xml:space="preserve"> [email]  (checked into github)</w:t>
      </w:r>
    </w:p>
    <w:p w14:paraId="5F913A91" w14:textId="3F7CEFEB" w:rsidR="008D3CDF" w:rsidRPr="00ED13C2" w:rsidRDefault="008D3CDF" w:rsidP="00C8743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lambda.zip   …..automatically created</w:t>
      </w:r>
    </w:p>
    <w:p w14:paraId="1A0A3520" w14:textId="48F015F3" w:rsidR="000F1B97" w:rsidRDefault="000F1B97" w:rsidP="00C8743B">
      <w:pPr>
        <w:rPr>
          <w:u w:val="single"/>
        </w:rPr>
      </w:pPr>
    </w:p>
    <w:p w14:paraId="0864A769" w14:textId="77777777" w:rsidR="004412FD" w:rsidRDefault="004412FD">
      <w:pPr>
        <w:rPr>
          <w:u w:val="single"/>
        </w:rPr>
      </w:pPr>
      <w:r>
        <w:rPr>
          <w:u w:val="single"/>
        </w:rPr>
        <w:br w:type="page"/>
      </w:r>
    </w:p>
    <w:p w14:paraId="2B2D2E01" w14:textId="711149BD" w:rsidR="00A35266" w:rsidRDefault="00A35266" w:rsidP="00C8743B">
      <w:pPr>
        <w:rPr>
          <w:u w:val="single"/>
        </w:rPr>
      </w:pPr>
      <w:r>
        <w:rPr>
          <w:u w:val="single"/>
        </w:rPr>
        <w:lastRenderedPageBreak/>
        <w:t>Running the Application</w:t>
      </w:r>
    </w:p>
    <w:p w14:paraId="6F7F0318" w14:textId="77777777" w:rsidR="00A35266" w:rsidRDefault="00A35266" w:rsidP="00C8743B">
      <w:pPr>
        <w:rPr>
          <w:u w:val="single"/>
        </w:rPr>
      </w:pPr>
    </w:p>
    <w:p w14:paraId="76742704" w14:textId="77777777" w:rsidR="00A35266" w:rsidRDefault="00A35266" w:rsidP="00C8743B">
      <w:pPr>
        <w:rPr>
          <w:u w:val="single"/>
        </w:rPr>
      </w:pPr>
      <w:r>
        <w:rPr>
          <w:u w:val="single"/>
        </w:rPr>
        <w:t>Profile setup</w:t>
      </w:r>
    </w:p>
    <w:p w14:paraId="4952F9AB" w14:textId="3C68528C" w:rsidR="00D678EF" w:rsidRDefault="00AF2AA1" w:rsidP="00C8743B">
      <w:r>
        <w:t>Profile</w:t>
      </w:r>
    </w:p>
    <w:p w14:paraId="628D1215" w14:textId="2B1876C9" w:rsidR="00433B92" w:rsidRDefault="00AF2AA1" w:rsidP="00C8743B">
      <w:r>
        <w:t xml:space="preserve">There are ways of setting up your profile. The above file assumes that a dev profile </w:t>
      </w:r>
      <w:r w:rsidR="005A0220">
        <w:t>has</w:t>
      </w:r>
      <w:r>
        <w:t xml:space="preserve"> been set up f0r the user. There are ways of doing this b</w:t>
      </w:r>
      <w:r w:rsidR="00433B92">
        <w:t>oth manually and script wise of doing this. Below I will explain the manual way.</w:t>
      </w:r>
    </w:p>
    <w:p w14:paraId="45374DDE" w14:textId="77777777" w:rsidR="00433B92" w:rsidRDefault="00433B92" w:rsidP="00C8743B"/>
    <w:p w14:paraId="4A54F601" w14:textId="77777777" w:rsidR="00495590" w:rsidRPr="00C85EF0" w:rsidRDefault="00B73457" w:rsidP="00C8743B">
      <w:pPr>
        <w:rPr>
          <w:rFonts w:ascii="Arial" w:hAnsi="Arial" w:cs="Arial"/>
          <w:b/>
          <w:bCs/>
          <w:sz w:val="16"/>
          <w:szCs w:val="16"/>
          <w:u w:val="single"/>
        </w:rPr>
      </w:pPr>
      <w:r w:rsidRPr="00C85EF0">
        <w:rPr>
          <w:rFonts w:ascii="Arial" w:hAnsi="Arial" w:cs="Arial"/>
          <w:b/>
          <w:bCs/>
          <w:sz w:val="16"/>
          <w:szCs w:val="16"/>
          <w:u w:val="single"/>
        </w:rPr>
        <w:t>Manually</w:t>
      </w:r>
    </w:p>
    <w:p w14:paraId="7673E057" w14:textId="2E59657B" w:rsidR="00495590" w:rsidRPr="00C85EF0" w:rsidRDefault="00495590" w:rsidP="00C8743B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Install aws cli</w:t>
      </w:r>
    </w:p>
    <w:p w14:paraId="3696DB1A" w14:textId="676D1EDC" w:rsidR="009A2849" w:rsidRPr="00C85EF0" w:rsidRDefault="009A2849" w:rsidP="00C8743B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Step 1</w:t>
      </w:r>
      <w:r w:rsidR="00E42731" w:rsidRPr="00C85EF0">
        <w:rPr>
          <w:rFonts w:ascii="Arial" w:hAnsi="Arial" w:cs="Arial"/>
          <w:sz w:val="16"/>
          <w:szCs w:val="16"/>
        </w:rPr>
        <w:t xml:space="preserve">  - set up your config and credentials files</w:t>
      </w:r>
    </w:p>
    <w:p w14:paraId="751288BA" w14:textId="3BA2F0A5" w:rsidR="00495590" w:rsidRPr="00C85EF0" w:rsidRDefault="005A0220" w:rsidP="00C8743B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Go to</w:t>
      </w:r>
      <w:r w:rsidR="00495590" w:rsidRPr="00C85EF0">
        <w:rPr>
          <w:rFonts w:ascii="Arial" w:hAnsi="Arial" w:cs="Arial"/>
          <w:sz w:val="16"/>
          <w:szCs w:val="16"/>
        </w:rPr>
        <w:t xml:space="preserve"> .aws/config</w:t>
      </w:r>
    </w:p>
    <w:p w14:paraId="5BDF8D80" w14:textId="77777777" w:rsidR="00690D2C" w:rsidRPr="00C85EF0" w:rsidRDefault="00690D2C" w:rsidP="00C8743B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[profile default]</w:t>
      </w:r>
    </w:p>
    <w:p w14:paraId="72A4C1D9" w14:textId="0CB0E9BB" w:rsidR="00690D2C" w:rsidRPr="00C85EF0" w:rsidRDefault="00690D2C" w:rsidP="00C177C0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 xml:space="preserve">region </w:t>
      </w:r>
      <w:r w:rsidRPr="00C85EF0">
        <w:rPr>
          <w:rFonts w:ascii="Arial" w:hAnsi="Arial" w:cs="Arial"/>
          <w:sz w:val="16"/>
          <w:szCs w:val="16"/>
        </w:rPr>
        <w:tab/>
        <w:t>= eu-west-2</w:t>
      </w:r>
    </w:p>
    <w:p w14:paraId="7A03636D" w14:textId="1F578E71" w:rsidR="000E2012" w:rsidRPr="00C85EF0" w:rsidRDefault="000E2012" w:rsidP="00C177C0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output = json</w:t>
      </w:r>
    </w:p>
    <w:p w14:paraId="5A2C2283" w14:textId="4294974F" w:rsidR="00C177C0" w:rsidRPr="00C85EF0" w:rsidRDefault="00B72943" w:rsidP="00C177C0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aws</w:t>
      </w:r>
      <w:r w:rsidR="00C177C0" w:rsidRPr="00C85EF0">
        <w:rPr>
          <w:rFonts w:ascii="Arial" w:hAnsi="Arial" w:cs="Arial"/>
          <w:sz w:val="16"/>
          <w:szCs w:val="16"/>
        </w:rPr>
        <w:t>_access_key_id = &lt;id for default user&gt;</w:t>
      </w:r>
    </w:p>
    <w:p w14:paraId="3FE9241B" w14:textId="719A70F9" w:rsidR="00C177C0" w:rsidRPr="00C85EF0" w:rsidRDefault="00C177C0" w:rsidP="00C177C0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aws_access_key_</w:t>
      </w:r>
      <w:r w:rsidRPr="00C85EF0">
        <w:rPr>
          <w:rFonts w:ascii="Arial" w:hAnsi="Arial" w:cs="Arial"/>
          <w:sz w:val="16"/>
          <w:szCs w:val="16"/>
        </w:rPr>
        <w:t>key</w:t>
      </w:r>
      <w:r w:rsidRPr="00C85EF0">
        <w:rPr>
          <w:rFonts w:ascii="Arial" w:hAnsi="Arial" w:cs="Arial"/>
          <w:sz w:val="16"/>
          <w:szCs w:val="16"/>
        </w:rPr>
        <w:t xml:space="preserve"> = &lt;</w:t>
      </w:r>
      <w:r w:rsidRPr="00C85EF0">
        <w:rPr>
          <w:rFonts w:ascii="Arial" w:hAnsi="Arial" w:cs="Arial"/>
          <w:sz w:val="16"/>
          <w:szCs w:val="16"/>
        </w:rPr>
        <w:t>key</w:t>
      </w:r>
      <w:r w:rsidRPr="00C85EF0">
        <w:rPr>
          <w:rFonts w:ascii="Arial" w:hAnsi="Arial" w:cs="Arial"/>
          <w:sz w:val="16"/>
          <w:szCs w:val="16"/>
        </w:rPr>
        <w:t xml:space="preserve"> for default user&gt;</w:t>
      </w:r>
    </w:p>
    <w:p w14:paraId="0933963C" w14:textId="3D35F606" w:rsidR="00AF2AA1" w:rsidRPr="00C85EF0" w:rsidRDefault="00AF2AA1" w:rsidP="00C8743B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 xml:space="preserve"> </w:t>
      </w:r>
    </w:p>
    <w:p w14:paraId="2071E2FD" w14:textId="554A463B" w:rsidR="00690D2C" w:rsidRPr="00C85EF0" w:rsidRDefault="00690D2C" w:rsidP="00C8743B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[</w:t>
      </w:r>
      <w:r w:rsidR="00D60BB4" w:rsidRPr="00C85EF0">
        <w:rPr>
          <w:rFonts w:ascii="Arial" w:hAnsi="Arial" w:cs="Arial"/>
          <w:sz w:val="16"/>
          <w:szCs w:val="16"/>
        </w:rPr>
        <w:t>profile dev]</w:t>
      </w:r>
    </w:p>
    <w:p w14:paraId="18C7396D" w14:textId="77777777" w:rsidR="00D60BB4" w:rsidRPr="00C85EF0" w:rsidRDefault="00D60BB4" w:rsidP="00114647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 xml:space="preserve">region </w:t>
      </w:r>
      <w:r w:rsidRPr="00C85EF0">
        <w:rPr>
          <w:rFonts w:ascii="Arial" w:hAnsi="Arial" w:cs="Arial"/>
          <w:sz w:val="16"/>
          <w:szCs w:val="16"/>
        </w:rPr>
        <w:tab/>
        <w:t>= eu-west-2</w:t>
      </w:r>
    </w:p>
    <w:p w14:paraId="1D752BA3" w14:textId="0FDCFDB5" w:rsidR="00D60BB4" w:rsidRPr="00C85EF0" w:rsidRDefault="00D60BB4" w:rsidP="00114647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 xml:space="preserve">source_profile = </w:t>
      </w:r>
      <w:r w:rsidR="004F75CB" w:rsidRPr="00C85EF0">
        <w:rPr>
          <w:rFonts w:ascii="Arial" w:hAnsi="Arial" w:cs="Arial"/>
          <w:sz w:val="16"/>
          <w:szCs w:val="16"/>
        </w:rPr>
        <w:t>default</w:t>
      </w:r>
    </w:p>
    <w:p w14:paraId="514D361E" w14:textId="486DE8FB" w:rsidR="00D60BB4" w:rsidRPr="00C85EF0" w:rsidRDefault="004F75CB" w:rsidP="00114647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role_arn = arn:</w:t>
      </w:r>
      <w:r w:rsidR="00390435" w:rsidRPr="00C85EF0">
        <w:rPr>
          <w:rFonts w:ascii="Arial" w:hAnsi="Arial" w:cs="Arial"/>
          <w:sz w:val="16"/>
          <w:szCs w:val="16"/>
        </w:rPr>
        <w:t>aws:iam:&lt;number</w:t>
      </w:r>
      <w:r w:rsidR="00BB5E55" w:rsidRPr="00C85EF0">
        <w:rPr>
          <w:rFonts w:ascii="Arial" w:hAnsi="Arial" w:cs="Arial"/>
          <w:sz w:val="16"/>
          <w:szCs w:val="16"/>
        </w:rPr>
        <w:t xml:space="preserve"> </w:t>
      </w:r>
      <w:r w:rsidR="00390435" w:rsidRPr="00C85EF0">
        <w:rPr>
          <w:rFonts w:ascii="Arial" w:hAnsi="Arial" w:cs="Arial"/>
          <w:sz w:val="16"/>
          <w:szCs w:val="16"/>
        </w:rPr>
        <w:t xml:space="preserve">assigned to </w:t>
      </w:r>
      <w:r w:rsidR="00BB5E55" w:rsidRPr="00C85EF0">
        <w:rPr>
          <w:rFonts w:ascii="Arial" w:hAnsi="Arial" w:cs="Arial"/>
          <w:sz w:val="16"/>
          <w:szCs w:val="16"/>
        </w:rPr>
        <w:t>role</w:t>
      </w:r>
      <w:r w:rsidR="00390435" w:rsidRPr="00C85EF0">
        <w:rPr>
          <w:rFonts w:ascii="Arial" w:hAnsi="Arial" w:cs="Arial"/>
          <w:sz w:val="16"/>
          <w:szCs w:val="16"/>
        </w:rPr>
        <w:t>&gt;:role/</w:t>
      </w:r>
      <w:r w:rsidR="00984C9D" w:rsidRPr="00C85EF0">
        <w:rPr>
          <w:rFonts w:ascii="Arial" w:hAnsi="Arial" w:cs="Arial"/>
          <w:sz w:val="16"/>
          <w:szCs w:val="16"/>
        </w:rPr>
        <w:t>OrganizationEngineerAccesRole</w:t>
      </w:r>
    </w:p>
    <w:p w14:paraId="64D00EAC" w14:textId="3D09B19E" w:rsidR="00984C9D" w:rsidRPr="00C85EF0" w:rsidRDefault="00424BBB" w:rsidP="00114647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 xml:space="preserve">mfa_serial = </w:t>
      </w:r>
      <w:r w:rsidR="00BB5E55" w:rsidRPr="00C85EF0">
        <w:rPr>
          <w:rFonts w:ascii="Arial" w:hAnsi="Arial" w:cs="Arial"/>
          <w:sz w:val="16"/>
          <w:szCs w:val="16"/>
        </w:rPr>
        <w:t>arn:aws:iam:&lt;number</w:t>
      </w:r>
      <w:r w:rsidR="00BB5E55" w:rsidRPr="00C85EF0">
        <w:rPr>
          <w:rFonts w:ascii="Arial" w:hAnsi="Arial" w:cs="Arial"/>
          <w:sz w:val="16"/>
          <w:szCs w:val="16"/>
        </w:rPr>
        <w:t xml:space="preserve"> </w:t>
      </w:r>
      <w:r w:rsidR="00BB5E55" w:rsidRPr="00C85EF0">
        <w:rPr>
          <w:rFonts w:ascii="Arial" w:hAnsi="Arial" w:cs="Arial"/>
          <w:sz w:val="16"/>
          <w:szCs w:val="16"/>
        </w:rPr>
        <w:t xml:space="preserve">assigned to </w:t>
      </w:r>
      <w:r w:rsidR="00BB5E55" w:rsidRPr="00C85EF0">
        <w:rPr>
          <w:rFonts w:ascii="Arial" w:hAnsi="Arial" w:cs="Arial"/>
          <w:sz w:val="16"/>
          <w:szCs w:val="16"/>
        </w:rPr>
        <w:t>user</w:t>
      </w:r>
      <w:r w:rsidR="00BB5E55" w:rsidRPr="00C85EF0">
        <w:rPr>
          <w:rFonts w:ascii="Arial" w:hAnsi="Arial" w:cs="Arial"/>
          <w:sz w:val="16"/>
          <w:szCs w:val="16"/>
        </w:rPr>
        <w:t>&gt;:</w:t>
      </w:r>
      <w:r w:rsidR="00630C22" w:rsidRPr="00C85EF0">
        <w:rPr>
          <w:rFonts w:ascii="Arial" w:hAnsi="Arial" w:cs="Arial"/>
          <w:sz w:val="16"/>
          <w:szCs w:val="16"/>
        </w:rPr>
        <w:t>mfa</w:t>
      </w:r>
      <w:r w:rsidR="00BB5E55" w:rsidRPr="00C85EF0">
        <w:rPr>
          <w:rFonts w:ascii="Arial" w:hAnsi="Arial" w:cs="Arial"/>
          <w:sz w:val="16"/>
          <w:szCs w:val="16"/>
        </w:rPr>
        <w:t>/</w:t>
      </w:r>
      <w:r w:rsidR="00630C22" w:rsidRPr="00C85EF0">
        <w:rPr>
          <w:rFonts w:ascii="Arial" w:hAnsi="Arial" w:cs="Arial"/>
          <w:sz w:val="16"/>
          <w:szCs w:val="16"/>
        </w:rPr>
        <w:t>michaelugbechi</w:t>
      </w:r>
      <w:r w:rsidR="00BB5E55" w:rsidRPr="00C85EF0">
        <w:rPr>
          <w:rFonts w:ascii="Arial" w:hAnsi="Arial" w:cs="Arial"/>
          <w:sz w:val="16"/>
          <w:szCs w:val="16"/>
        </w:rPr>
        <w:t>e</w:t>
      </w:r>
    </w:p>
    <w:p w14:paraId="4AAE92EF" w14:textId="664BFF54" w:rsidR="00D678EF" w:rsidRPr="00C85EF0" w:rsidRDefault="00D678EF" w:rsidP="00C8743B">
      <w:pPr>
        <w:rPr>
          <w:rFonts w:ascii="Arial" w:hAnsi="Arial" w:cs="Arial"/>
          <w:sz w:val="16"/>
          <w:szCs w:val="16"/>
        </w:rPr>
      </w:pPr>
    </w:p>
    <w:p w14:paraId="69256D60" w14:textId="17ABDBC0" w:rsidR="00B31021" w:rsidRPr="00C85EF0" w:rsidRDefault="0008149A" w:rsidP="00B31021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Go to</w:t>
      </w:r>
      <w:r w:rsidR="00B31021" w:rsidRPr="00C85EF0">
        <w:rPr>
          <w:rFonts w:ascii="Arial" w:hAnsi="Arial" w:cs="Arial"/>
          <w:sz w:val="16"/>
          <w:szCs w:val="16"/>
        </w:rPr>
        <w:t xml:space="preserve"> .aws/c</w:t>
      </w:r>
      <w:r w:rsidR="00B31021" w:rsidRPr="00C85EF0">
        <w:rPr>
          <w:rFonts w:ascii="Arial" w:hAnsi="Arial" w:cs="Arial"/>
          <w:sz w:val="16"/>
          <w:szCs w:val="16"/>
        </w:rPr>
        <w:t>redentials</w:t>
      </w:r>
    </w:p>
    <w:p w14:paraId="589A555C" w14:textId="78316682" w:rsidR="00BD74AB" w:rsidRPr="00C85EF0" w:rsidRDefault="00BD74AB" w:rsidP="00BD74AB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[default]</w:t>
      </w:r>
    </w:p>
    <w:p w14:paraId="619A91ED" w14:textId="77777777" w:rsidR="00BD74AB" w:rsidRPr="00C85EF0" w:rsidRDefault="00BD74AB" w:rsidP="00BD74AB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aws_access_key_id = &lt;id for default user&gt;</w:t>
      </w:r>
    </w:p>
    <w:p w14:paraId="01DD28FD" w14:textId="77777777" w:rsidR="00BD74AB" w:rsidRPr="00C85EF0" w:rsidRDefault="00BD74AB" w:rsidP="00BD74AB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aws_access_key_key = &lt;key for default user&gt;</w:t>
      </w:r>
    </w:p>
    <w:p w14:paraId="64D4EECD" w14:textId="74C5EFD9" w:rsidR="00B31021" w:rsidRPr="00C85EF0" w:rsidRDefault="00056AE5" w:rsidP="00B31021">
      <w:pPr>
        <w:rPr>
          <w:rFonts w:ascii="Arial" w:hAnsi="Arial" w:cs="Arial"/>
          <w:b/>
          <w:bCs/>
          <w:sz w:val="16"/>
          <w:szCs w:val="16"/>
        </w:rPr>
      </w:pPr>
      <w:r w:rsidRPr="00C85EF0">
        <w:rPr>
          <w:rFonts w:ascii="Arial" w:hAnsi="Arial" w:cs="Arial"/>
          <w:b/>
          <w:bCs/>
          <w:sz w:val="16"/>
          <w:szCs w:val="16"/>
        </w:rPr>
        <w:t>step 2</w:t>
      </w:r>
    </w:p>
    <w:p w14:paraId="0A500FF7" w14:textId="77777777" w:rsidR="00056AE5" w:rsidRPr="00C85EF0" w:rsidRDefault="00056AE5" w:rsidP="005050EA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export AWS_PROFILE=dev</w:t>
      </w:r>
    </w:p>
    <w:p w14:paraId="15B6A339" w14:textId="77777777" w:rsidR="00994F29" w:rsidRPr="00C85EF0" w:rsidRDefault="00056AE5" w:rsidP="005050EA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export AWS</w:t>
      </w:r>
      <w:r w:rsidR="00994F29" w:rsidRPr="00C85EF0">
        <w:rPr>
          <w:rFonts w:ascii="Arial" w:hAnsi="Arial" w:cs="Arial"/>
          <w:sz w:val="16"/>
          <w:szCs w:val="16"/>
        </w:rPr>
        <w:t>_DEFAULT_PROFILE=dev</w:t>
      </w:r>
    </w:p>
    <w:p w14:paraId="6BAB8E9F" w14:textId="29DBF9A4" w:rsidR="00994F29" w:rsidRPr="00C85EF0" w:rsidRDefault="00994F29" w:rsidP="005050EA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export AWS_SDK_LOAD_CONFIG=1</w:t>
      </w:r>
    </w:p>
    <w:p w14:paraId="32093043" w14:textId="7F771BF4" w:rsidR="00AA7D1C" w:rsidRPr="00C85EF0" w:rsidRDefault="00AA7D1C" w:rsidP="00AA7D1C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 xml:space="preserve"> run</w:t>
      </w:r>
    </w:p>
    <w:p w14:paraId="0B356643" w14:textId="6207E6D1" w:rsidR="00AA7D1C" w:rsidRPr="00C85EF0" w:rsidRDefault="00AA7D1C" w:rsidP="00AA7D1C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ab/>
        <w:t>aws s3 ls</w:t>
      </w:r>
    </w:p>
    <w:p w14:paraId="642ED0C4" w14:textId="5DA62CF7" w:rsidR="00AA7D1C" w:rsidRPr="00C85EF0" w:rsidRDefault="00AA7D1C" w:rsidP="00AA7D1C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ab/>
      </w:r>
      <w:r w:rsidRPr="00C85EF0">
        <w:rPr>
          <w:rFonts w:ascii="Arial" w:hAnsi="Arial" w:cs="Arial"/>
          <w:sz w:val="16"/>
          <w:szCs w:val="16"/>
        </w:rPr>
        <w:tab/>
        <w:t xml:space="preserve">enter </w:t>
      </w:r>
      <w:r w:rsidR="00F36172" w:rsidRPr="00C85EF0">
        <w:rPr>
          <w:rFonts w:ascii="Arial" w:hAnsi="Arial" w:cs="Arial"/>
          <w:sz w:val="16"/>
          <w:szCs w:val="16"/>
        </w:rPr>
        <w:t>mfa number</w:t>
      </w:r>
    </w:p>
    <w:p w14:paraId="4B17D5F9" w14:textId="0AEB78A6" w:rsidR="00F36172" w:rsidRPr="00C85EF0" w:rsidRDefault="00F36172" w:rsidP="00AA7D1C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lastRenderedPageBreak/>
        <w:tab/>
        <w:t>You will get a list of s3 buckets</w:t>
      </w:r>
    </w:p>
    <w:p w14:paraId="06802FFB" w14:textId="4E0527E0" w:rsidR="00F36172" w:rsidRPr="00C85EF0" w:rsidRDefault="00F36172" w:rsidP="00AA7D1C">
      <w:pPr>
        <w:rPr>
          <w:rFonts w:ascii="Arial" w:hAnsi="Arial" w:cs="Arial"/>
          <w:b/>
          <w:bCs/>
          <w:sz w:val="16"/>
          <w:szCs w:val="16"/>
        </w:rPr>
      </w:pPr>
      <w:r w:rsidRPr="00C85EF0">
        <w:rPr>
          <w:rFonts w:ascii="Arial" w:hAnsi="Arial" w:cs="Arial"/>
          <w:b/>
          <w:bCs/>
          <w:sz w:val="16"/>
          <w:szCs w:val="16"/>
        </w:rPr>
        <w:t>Step 3</w:t>
      </w:r>
    </w:p>
    <w:p w14:paraId="5D7A6A15" w14:textId="241C8AB5" w:rsidR="00F36172" w:rsidRPr="00C85EF0" w:rsidRDefault="0008149A" w:rsidP="00F36172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Go to</w:t>
      </w:r>
      <w:r w:rsidR="00F36172" w:rsidRPr="00C85EF0">
        <w:rPr>
          <w:rFonts w:ascii="Arial" w:hAnsi="Arial" w:cs="Arial"/>
          <w:sz w:val="16"/>
          <w:szCs w:val="16"/>
        </w:rPr>
        <w:t xml:space="preserve"> .aws/config</w:t>
      </w:r>
    </w:p>
    <w:p w14:paraId="3C449014" w14:textId="77777777" w:rsidR="00F36172" w:rsidRPr="00C85EF0" w:rsidRDefault="00F36172" w:rsidP="00F36172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[profile default]</w:t>
      </w:r>
    </w:p>
    <w:p w14:paraId="2D58310C" w14:textId="77777777" w:rsidR="00F36172" w:rsidRPr="00C85EF0" w:rsidRDefault="00F36172" w:rsidP="00F36172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 xml:space="preserve">region </w:t>
      </w:r>
      <w:r w:rsidRPr="00C85EF0">
        <w:rPr>
          <w:rFonts w:ascii="Arial" w:hAnsi="Arial" w:cs="Arial"/>
          <w:sz w:val="16"/>
          <w:szCs w:val="16"/>
        </w:rPr>
        <w:tab/>
        <w:t>= eu-west-2</w:t>
      </w:r>
    </w:p>
    <w:p w14:paraId="2B5E74C6" w14:textId="77777777" w:rsidR="00F36172" w:rsidRPr="00C85EF0" w:rsidRDefault="00F36172" w:rsidP="00F36172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output = json</w:t>
      </w:r>
    </w:p>
    <w:p w14:paraId="61B29A7B" w14:textId="77777777" w:rsidR="00F36172" w:rsidRPr="00C85EF0" w:rsidRDefault="00F36172" w:rsidP="00F36172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aws_access_key_id = &lt;id for default user&gt;</w:t>
      </w:r>
    </w:p>
    <w:p w14:paraId="1BDD56A0" w14:textId="77777777" w:rsidR="00F36172" w:rsidRPr="00C85EF0" w:rsidRDefault="00F36172" w:rsidP="00F36172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aws_access_key_key = &lt;key for default user&gt;</w:t>
      </w:r>
    </w:p>
    <w:p w14:paraId="1550E7DB" w14:textId="77777777" w:rsidR="00F36172" w:rsidRPr="00C85EF0" w:rsidRDefault="00F36172" w:rsidP="00F36172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 xml:space="preserve"> </w:t>
      </w:r>
    </w:p>
    <w:p w14:paraId="5BDB8B15" w14:textId="77777777" w:rsidR="00F36172" w:rsidRPr="00C85EF0" w:rsidRDefault="00F36172" w:rsidP="00F36172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[profile dev]</w:t>
      </w:r>
    </w:p>
    <w:p w14:paraId="10738C42" w14:textId="77777777" w:rsidR="00F36172" w:rsidRPr="00C85EF0" w:rsidRDefault="00F36172" w:rsidP="00F36172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 xml:space="preserve">region </w:t>
      </w:r>
      <w:r w:rsidRPr="00C85EF0">
        <w:rPr>
          <w:rFonts w:ascii="Arial" w:hAnsi="Arial" w:cs="Arial"/>
          <w:sz w:val="16"/>
          <w:szCs w:val="16"/>
        </w:rPr>
        <w:tab/>
        <w:t>= eu-west-2</w:t>
      </w:r>
    </w:p>
    <w:p w14:paraId="3BD87B78" w14:textId="77777777" w:rsidR="00F36172" w:rsidRPr="00C85EF0" w:rsidRDefault="00F36172" w:rsidP="00F36172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source_profile = default</w:t>
      </w:r>
    </w:p>
    <w:p w14:paraId="7B058CF9" w14:textId="77777777" w:rsidR="00F36172" w:rsidRPr="00C85EF0" w:rsidRDefault="00F36172" w:rsidP="00F36172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role_arn = arn:aws:iam:&lt;number assigned to role&gt;:role/OrganizationEngineerAccesRole</w:t>
      </w:r>
    </w:p>
    <w:p w14:paraId="1EFE1941" w14:textId="64F3688B" w:rsidR="00F36172" w:rsidRPr="00C85EF0" w:rsidRDefault="00651CD9" w:rsidP="00F36172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  <w:highlight w:val="cyan"/>
        </w:rPr>
        <w:t>#</w:t>
      </w:r>
      <w:r w:rsidR="00F36172" w:rsidRPr="00C85EF0">
        <w:rPr>
          <w:rFonts w:ascii="Arial" w:hAnsi="Arial" w:cs="Arial"/>
          <w:sz w:val="16"/>
          <w:szCs w:val="16"/>
          <w:highlight w:val="cyan"/>
        </w:rPr>
        <w:t>mfa_serial = arn:aws:iam:&lt;number assigned to user&gt;:mfa/michaelugbechie</w:t>
      </w:r>
    </w:p>
    <w:p w14:paraId="36D794CB" w14:textId="7477BC4B" w:rsidR="00F36172" w:rsidRPr="00C85EF0" w:rsidRDefault="00F36172" w:rsidP="00AA7D1C">
      <w:pPr>
        <w:rPr>
          <w:rFonts w:ascii="Arial" w:hAnsi="Arial" w:cs="Arial"/>
          <w:sz w:val="16"/>
          <w:szCs w:val="16"/>
        </w:rPr>
      </w:pPr>
    </w:p>
    <w:p w14:paraId="307F73DF" w14:textId="2BCA7EB6" w:rsidR="00183A4A" w:rsidRPr="00C85EF0" w:rsidRDefault="00183A4A" w:rsidP="00AA7D1C">
      <w:pPr>
        <w:rPr>
          <w:rFonts w:ascii="Arial" w:hAnsi="Arial" w:cs="Arial"/>
          <w:b/>
          <w:bCs/>
          <w:sz w:val="16"/>
          <w:szCs w:val="16"/>
        </w:rPr>
      </w:pPr>
      <w:r w:rsidRPr="00C85EF0">
        <w:rPr>
          <w:rFonts w:ascii="Arial" w:hAnsi="Arial" w:cs="Arial"/>
          <w:b/>
          <w:bCs/>
          <w:sz w:val="16"/>
          <w:szCs w:val="16"/>
        </w:rPr>
        <w:t>Step 4</w:t>
      </w:r>
    </w:p>
    <w:p w14:paraId="340BB2A2" w14:textId="77777777" w:rsidR="00C021B2" w:rsidRPr="00C85EF0" w:rsidRDefault="00C021B2" w:rsidP="00C021B2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RUN  (after putting in token0</w:t>
      </w:r>
    </w:p>
    <w:p w14:paraId="3FD0CBBD" w14:textId="77777777" w:rsidR="00C021B2" w:rsidRPr="00C85EF0" w:rsidRDefault="00C021B2" w:rsidP="00C021B2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color w:val="222222"/>
          <w:sz w:val="16"/>
          <w:szCs w:val="16"/>
          <w:shd w:val="clear" w:color="auto" w:fill="FFFFFF"/>
        </w:rPr>
        <w:t>aws sts get-session-token --serial-number arn:aws:iam::843361875856:mfa/michaelugbechie --token-code xxxxx --duration-seconds 43200 --profile default</w:t>
      </w:r>
    </w:p>
    <w:p w14:paraId="2D9E7C1A" w14:textId="50F8E1EC" w:rsidR="00C021B2" w:rsidRPr="00C85EF0" w:rsidRDefault="00C021B2" w:rsidP="00AA7D1C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result</w:t>
      </w:r>
    </w:p>
    <w:p w14:paraId="770006C7" w14:textId="582702E1" w:rsidR="00C021B2" w:rsidRPr="00C85EF0" w:rsidRDefault="00C021B2" w:rsidP="00AA7D1C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ab/>
      </w:r>
      <w:r w:rsidR="00565D37" w:rsidRPr="00C85EF0">
        <w:rPr>
          <w:rFonts w:ascii="Arial" w:hAnsi="Arial" w:cs="Arial"/>
          <w:sz w:val="16"/>
          <w:szCs w:val="16"/>
        </w:rPr>
        <w:t>json with</w:t>
      </w:r>
    </w:p>
    <w:p w14:paraId="6BA6523E" w14:textId="124CB387" w:rsidR="00565D37" w:rsidRPr="00C85EF0" w:rsidRDefault="00565D37" w:rsidP="00565D37">
      <w:pPr>
        <w:pStyle w:val="ListParagraph"/>
        <w:numPr>
          <w:ilvl w:val="2"/>
          <w:numId w:val="23"/>
        </w:num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temp id</w:t>
      </w:r>
    </w:p>
    <w:p w14:paraId="7331CD73" w14:textId="28FA103F" w:rsidR="00565D37" w:rsidRPr="00C85EF0" w:rsidRDefault="00565D37" w:rsidP="00565D37">
      <w:pPr>
        <w:pStyle w:val="ListParagraph"/>
        <w:numPr>
          <w:ilvl w:val="2"/>
          <w:numId w:val="23"/>
        </w:num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temp key</w:t>
      </w:r>
    </w:p>
    <w:p w14:paraId="0B0DC7D0" w14:textId="65BF7CEC" w:rsidR="00565D37" w:rsidRPr="00C85EF0" w:rsidRDefault="00565D37" w:rsidP="00565D37">
      <w:pPr>
        <w:pStyle w:val="ListParagraph"/>
        <w:numPr>
          <w:ilvl w:val="2"/>
          <w:numId w:val="23"/>
        </w:num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 xml:space="preserve">temp </w:t>
      </w:r>
      <w:r w:rsidR="007027ED">
        <w:rPr>
          <w:rFonts w:ascii="Arial" w:hAnsi="Arial" w:cs="Arial"/>
          <w:sz w:val="16"/>
          <w:szCs w:val="16"/>
        </w:rPr>
        <w:t>t</w:t>
      </w:r>
      <w:r w:rsidRPr="00C85EF0">
        <w:rPr>
          <w:rFonts w:ascii="Arial" w:hAnsi="Arial" w:cs="Arial"/>
          <w:sz w:val="16"/>
          <w:szCs w:val="16"/>
        </w:rPr>
        <w:t>oken</w:t>
      </w:r>
    </w:p>
    <w:p w14:paraId="67A74610" w14:textId="77777777" w:rsidR="00565D37" w:rsidRPr="00C85EF0" w:rsidRDefault="00565D37" w:rsidP="00C021B2">
      <w:pPr>
        <w:rPr>
          <w:rFonts w:ascii="Arial" w:hAnsi="Arial" w:cs="Arial"/>
          <w:sz w:val="16"/>
          <w:szCs w:val="16"/>
        </w:rPr>
      </w:pPr>
    </w:p>
    <w:p w14:paraId="701A2776" w14:textId="3C941A90" w:rsidR="00C021B2" w:rsidRPr="00C85EF0" w:rsidRDefault="007027ED" w:rsidP="00C021B2">
      <w:pPr>
        <w:rPr>
          <w:rFonts w:ascii="Arial" w:hAnsi="Arial" w:cs="Arial"/>
          <w:b/>
          <w:bCs/>
          <w:i/>
          <w:iCs/>
          <w:sz w:val="16"/>
          <w:szCs w:val="16"/>
        </w:rPr>
      </w:pPr>
      <w:r w:rsidRPr="00C85EF0">
        <w:rPr>
          <w:rFonts w:ascii="Arial" w:hAnsi="Arial" w:cs="Arial"/>
          <w:b/>
          <w:bCs/>
          <w:i/>
          <w:iCs/>
          <w:sz w:val="16"/>
          <w:szCs w:val="16"/>
        </w:rPr>
        <w:t>Go to</w:t>
      </w:r>
      <w:r w:rsidR="00C021B2" w:rsidRPr="00C85EF0">
        <w:rPr>
          <w:rFonts w:ascii="Arial" w:hAnsi="Arial" w:cs="Arial"/>
          <w:b/>
          <w:bCs/>
          <w:i/>
          <w:iCs/>
          <w:sz w:val="16"/>
          <w:szCs w:val="16"/>
        </w:rPr>
        <w:t xml:space="preserve"> .aws/credentials</w:t>
      </w:r>
    </w:p>
    <w:p w14:paraId="3668CE88" w14:textId="57CBB89D" w:rsidR="00C021B2" w:rsidRPr="00C85EF0" w:rsidRDefault="00C021B2" w:rsidP="00C021B2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#</w:t>
      </w:r>
      <w:r w:rsidRPr="00C85EF0">
        <w:rPr>
          <w:rFonts w:ascii="Arial" w:hAnsi="Arial" w:cs="Arial"/>
          <w:sz w:val="16"/>
          <w:szCs w:val="16"/>
        </w:rPr>
        <w:t>[default]</w:t>
      </w:r>
    </w:p>
    <w:p w14:paraId="6DC80A33" w14:textId="4DD25657" w:rsidR="00C021B2" w:rsidRPr="00C85EF0" w:rsidRDefault="00A02015" w:rsidP="00C021B2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 xml:space="preserve"># </w:t>
      </w:r>
      <w:r w:rsidR="00C021B2" w:rsidRPr="00C85EF0">
        <w:rPr>
          <w:rFonts w:ascii="Arial" w:hAnsi="Arial" w:cs="Arial"/>
          <w:sz w:val="16"/>
          <w:szCs w:val="16"/>
        </w:rPr>
        <w:t>aws_access_key_id = &lt;id for default user&gt;</w:t>
      </w:r>
    </w:p>
    <w:p w14:paraId="2E3C3BB7" w14:textId="5AFBA9ED" w:rsidR="00C021B2" w:rsidRPr="00C85EF0" w:rsidRDefault="00A02015" w:rsidP="00C021B2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 xml:space="preserve"># </w:t>
      </w:r>
      <w:r w:rsidR="00C021B2" w:rsidRPr="00C85EF0">
        <w:rPr>
          <w:rFonts w:ascii="Arial" w:hAnsi="Arial" w:cs="Arial"/>
          <w:sz w:val="16"/>
          <w:szCs w:val="16"/>
        </w:rPr>
        <w:t>aws_access_key_key = &lt;key for default user&gt;</w:t>
      </w:r>
    </w:p>
    <w:p w14:paraId="4D665F77" w14:textId="77777777" w:rsidR="00AA7D1C" w:rsidRPr="00C85EF0" w:rsidRDefault="00AA7D1C" w:rsidP="00C8743B">
      <w:pPr>
        <w:rPr>
          <w:rFonts w:ascii="Arial" w:hAnsi="Arial" w:cs="Arial"/>
          <w:sz w:val="16"/>
          <w:szCs w:val="16"/>
        </w:rPr>
      </w:pPr>
    </w:p>
    <w:p w14:paraId="3B4545A1" w14:textId="3C379310" w:rsidR="00A02015" w:rsidRPr="00C85EF0" w:rsidRDefault="00A02015" w:rsidP="00A02015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[default]</w:t>
      </w:r>
    </w:p>
    <w:p w14:paraId="6B8CF5F8" w14:textId="5FD6F714" w:rsidR="00A02015" w:rsidRPr="00C85EF0" w:rsidRDefault="00A02015" w:rsidP="00A02015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aws_access_key_id = &lt;</w:t>
      </w:r>
      <w:r w:rsidRPr="00C85EF0">
        <w:rPr>
          <w:rFonts w:ascii="Arial" w:hAnsi="Arial" w:cs="Arial"/>
          <w:sz w:val="16"/>
          <w:szCs w:val="16"/>
        </w:rPr>
        <w:t xml:space="preserve">temp </w:t>
      </w:r>
      <w:r w:rsidRPr="00C85EF0">
        <w:rPr>
          <w:rFonts w:ascii="Arial" w:hAnsi="Arial" w:cs="Arial"/>
          <w:sz w:val="16"/>
          <w:szCs w:val="16"/>
        </w:rPr>
        <w:t>id for use</w:t>
      </w:r>
      <w:r w:rsidR="002E62FE" w:rsidRPr="00C85EF0">
        <w:rPr>
          <w:rFonts w:ascii="Arial" w:hAnsi="Arial" w:cs="Arial"/>
          <w:sz w:val="16"/>
          <w:szCs w:val="16"/>
        </w:rPr>
        <w:t xml:space="preserve"> profile</w:t>
      </w:r>
      <w:r w:rsidRPr="00C85EF0">
        <w:rPr>
          <w:rFonts w:ascii="Arial" w:hAnsi="Arial" w:cs="Arial"/>
          <w:sz w:val="16"/>
          <w:szCs w:val="16"/>
        </w:rPr>
        <w:t>r&gt;</w:t>
      </w:r>
    </w:p>
    <w:p w14:paraId="19C52C0C" w14:textId="7CD435DD" w:rsidR="00A02015" w:rsidRPr="00C85EF0" w:rsidRDefault="00A02015" w:rsidP="00A02015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aws_access_key_key = &lt;</w:t>
      </w:r>
      <w:r w:rsidR="002E62FE" w:rsidRPr="00C85EF0">
        <w:rPr>
          <w:rFonts w:ascii="Arial" w:hAnsi="Arial" w:cs="Arial"/>
          <w:sz w:val="16"/>
          <w:szCs w:val="16"/>
        </w:rPr>
        <w:t xml:space="preserve">temp </w:t>
      </w:r>
      <w:r w:rsidRPr="00C85EF0">
        <w:rPr>
          <w:rFonts w:ascii="Arial" w:hAnsi="Arial" w:cs="Arial"/>
          <w:sz w:val="16"/>
          <w:szCs w:val="16"/>
        </w:rPr>
        <w:t>key for user</w:t>
      </w:r>
      <w:r w:rsidR="002E62FE" w:rsidRPr="00C85EF0">
        <w:rPr>
          <w:rFonts w:ascii="Arial" w:hAnsi="Arial" w:cs="Arial"/>
          <w:sz w:val="16"/>
          <w:szCs w:val="16"/>
        </w:rPr>
        <w:t xml:space="preserve"> profile</w:t>
      </w:r>
      <w:r w:rsidRPr="00C85EF0">
        <w:rPr>
          <w:rFonts w:ascii="Arial" w:hAnsi="Arial" w:cs="Arial"/>
          <w:sz w:val="16"/>
          <w:szCs w:val="16"/>
        </w:rPr>
        <w:t>&gt;</w:t>
      </w:r>
    </w:p>
    <w:p w14:paraId="74236A20" w14:textId="1F6D94D3" w:rsidR="002E62FE" w:rsidRPr="00C85EF0" w:rsidRDefault="002E62FE" w:rsidP="00A02015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aws</w:t>
      </w:r>
      <w:r w:rsidR="00F21B64" w:rsidRPr="00C85EF0">
        <w:rPr>
          <w:rFonts w:ascii="Arial" w:hAnsi="Arial" w:cs="Arial"/>
          <w:sz w:val="16"/>
          <w:szCs w:val="16"/>
        </w:rPr>
        <w:t>_session_token = &lt;session token given&gt;</w:t>
      </w:r>
    </w:p>
    <w:p w14:paraId="49F316F4" w14:textId="77777777" w:rsidR="00F21B64" w:rsidRPr="00C85EF0" w:rsidRDefault="00F21B64" w:rsidP="00A02015">
      <w:pPr>
        <w:pStyle w:val="ListParagraph"/>
        <w:rPr>
          <w:rFonts w:ascii="Arial" w:hAnsi="Arial" w:cs="Arial"/>
          <w:sz w:val="16"/>
          <w:szCs w:val="16"/>
        </w:rPr>
      </w:pPr>
    </w:p>
    <w:p w14:paraId="69B8DBBB" w14:textId="77777777" w:rsidR="00183A4A" w:rsidRPr="00C85EF0" w:rsidRDefault="00183A4A" w:rsidP="00C8743B">
      <w:pPr>
        <w:rPr>
          <w:rFonts w:ascii="Arial" w:hAnsi="Arial" w:cs="Arial"/>
          <w:b/>
          <w:bCs/>
          <w:sz w:val="16"/>
          <w:szCs w:val="16"/>
        </w:rPr>
      </w:pPr>
      <w:r w:rsidRPr="00C85EF0">
        <w:rPr>
          <w:rFonts w:ascii="Arial" w:hAnsi="Arial" w:cs="Arial"/>
          <w:b/>
          <w:bCs/>
          <w:sz w:val="16"/>
          <w:szCs w:val="16"/>
        </w:rPr>
        <w:t>Step 5</w:t>
      </w:r>
    </w:p>
    <w:p w14:paraId="0A2CF6D9" w14:textId="77777777" w:rsidR="006714F8" w:rsidRPr="00C85EF0" w:rsidRDefault="00183A4A" w:rsidP="00C8743B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Test by running aws s3 ls</w:t>
      </w:r>
      <w:r w:rsidR="006714F8" w:rsidRPr="00C85EF0">
        <w:rPr>
          <w:rFonts w:ascii="Arial" w:hAnsi="Arial" w:cs="Arial"/>
          <w:sz w:val="16"/>
          <w:szCs w:val="16"/>
        </w:rPr>
        <w:t>…..should work</w:t>
      </w:r>
    </w:p>
    <w:p w14:paraId="55BA2699" w14:textId="77777777" w:rsidR="006714F8" w:rsidRPr="00C85EF0" w:rsidRDefault="006714F8" w:rsidP="00C8743B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All set to run terraform</w:t>
      </w:r>
    </w:p>
    <w:p w14:paraId="6BD5AD6B" w14:textId="6DCC9613" w:rsidR="006714F8" w:rsidRPr="00C85EF0" w:rsidRDefault="006714F8" w:rsidP="00C8743B">
      <w:pPr>
        <w:rPr>
          <w:rFonts w:ascii="Arial" w:hAnsi="Arial" w:cs="Arial"/>
          <w:b/>
          <w:bCs/>
          <w:sz w:val="16"/>
          <w:szCs w:val="16"/>
          <w:u w:val="single"/>
        </w:rPr>
      </w:pPr>
      <w:r w:rsidRPr="00C85EF0">
        <w:rPr>
          <w:rFonts w:ascii="Arial" w:hAnsi="Arial" w:cs="Arial"/>
          <w:b/>
          <w:bCs/>
          <w:sz w:val="16"/>
          <w:szCs w:val="16"/>
          <w:u w:val="single"/>
        </w:rPr>
        <w:lastRenderedPageBreak/>
        <w:t>Automated way</w:t>
      </w:r>
    </w:p>
    <w:p w14:paraId="39D3E22C" w14:textId="77777777" w:rsidR="005050EA" w:rsidRPr="00C85EF0" w:rsidRDefault="005050EA" w:rsidP="00C8743B">
      <w:pPr>
        <w:rPr>
          <w:rFonts w:ascii="Arial" w:hAnsi="Arial" w:cs="Arial"/>
          <w:sz w:val="16"/>
          <w:szCs w:val="16"/>
        </w:rPr>
      </w:pPr>
    </w:p>
    <w:p w14:paraId="3EAFF427" w14:textId="7323A73E" w:rsidR="006714F8" w:rsidRPr="00C85EF0" w:rsidRDefault="006714F8" w:rsidP="00C8743B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Step 1</w:t>
      </w:r>
      <w:r w:rsidR="00E42731" w:rsidRPr="00C85EF0">
        <w:rPr>
          <w:rFonts w:ascii="Arial" w:hAnsi="Arial" w:cs="Arial"/>
          <w:sz w:val="16"/>
          <w:szCs w:val="16"/>
        </w:rPr>
        <w:t xml:space="preserve">  setup config and credentials</w:t>
      </w:r>
    </w:p>
    <w:p w14:paraId="61E6E65D" w14:textId="6E017326" w:rsidR="005050EA" w:rsidRPr="00C85EF0" w:rsidRDefault="005050EA" w:rsidP="006D1533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===================================================</w:t>
      </w:r>
    </w:p>
    <w:p w14:paraId="1ACF0DF5" w14:textId="3F808685" w:rsidR="006D1533" w:rsidRPr="00C85EF0" w:rsidRDefault="007027ED" w:rsidP="006D1533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Go to</w:t>
      </w:r>
      <w:r w:rsidR="006D1533" w:rsidRPr="00C85EF0">
        <w:rPr>
          <w:rFonts w:ascii="Arial" w:hAnsi="Arial" w:cs="Arial"/>
          <w:sz w:val="16"/>
          <w:szCs w:val="16"/>
        </w:rPr>
        <w:t xml:space="preserve"> .aws/config</w:t>
      </w:r>
    </w:p>
    <w:p w14:paraId="145735C4" w14:textId="77777777" w:rsidR="006D1533" w:rsidRPr="00C85EF0" w:rsidRDefault="006D1533" w:rsidP="006D1533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[profile default]</w:t>
      </w:r>
    </w:p>
    <w:p w14:paraId="70B657CC" w14:textId="77777777" w:rsidR="006D1533" w:rsidRPr="00C85EF0" w:rsidRDefault="006D1533" w:rsidP="006D1533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 xml:space="preserve">region </w:t>
      </w:r>
      <w:r w:rsidRPr="00C85EF0">
        <w:rPr>
          <w:rFonts w:ascii="Arial" w:hAnsi="Arial" w:cs="Arial"/>
          <w:sz w:val="16"/>
          <w:szCs w:val="16"/>
        </w:rPr>
        <w:tab/>
        <w:t>= eu-west-2</w:t>
      </w:r>
    </w:p>
    <w:p w14:paraId="786E50EF" w14:textId="3E7A853C" w:rsidR="006D1533" w:rsidRPr="00C85EF0" w:rsidRDefault="006D1533" w:rsidP="006D1533">
      <w:pPr>
        <w:rPr>
          <w:rFonts w:ascii="Arial" w:hAnsi="Arial" w:cs="Arial"/>
          <w:sz w:val="16"/>
          <w:szCs w:val="16"/>
        </w:rPr>
      </w:pPr>
    </w:p>
    <w:p w14:paraId="3B23E526" w14:textId="77777777" w:rsidR="006D1533" w:rsidRPr="00C85EF0" w:rsidRDefault="006D1533" w:rsidP="006D1533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[profile dev]</w:t>
      </w:r>
    </w:p>
    <w:p w14:paraId="6B1AB440" w14:textId="77777777" w:rsidR="006D1533" w:rsidRPr="00C85EF0" w:rsidRDefault="006D1533" w:rsidP="006D1533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 xml:space="preserve">region </w:t>
      </w:r>
      <w:r w:rsidRPr="00C85EF0">
        <w:rPr>
          <w:rFonts w:ascii="Arial" w:hAnsi="Arial" w:cs="Arial"/>
          <w:sz w:val="16"/>
          <w:szCs w:val="16"/>
        </w:rPr>
        <w:tab/>
        <w:t>= eu-west-2</w:t>
      </w:r>
    </w:p>
    <w:p w14:paraId="7A81E618" w14:textId="100DF444" w:rsidR="006D1533" w:rsidRPr="00C85EF0" w:rsidRDefault="006D1533" w:rsidP="006D1533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 xml:space="preserve">source_profile = </w:t>
      </w:r>
      <w:r w:rsidR="007444AC" w:rsidRPr="00C85EF0">
        <w:rPr>
          <w:rFonts w:ascii="Arial" w:hAnsi="Arial" w:cs="Arial"/>
          <w:sz w:val="16"/>
          <w:szCs w:val="16"/>
        </w:rPr>
        <w:t>mfa</w:t>
      </w:r>
    </w:p>
    <w:p w14:paraId="646527D1" w14:textId="77777777" w:rsidR="006D1533" w:rsidRPr="00C85EF0" w:rsidRDefault="006D1533" w:rsidP="006D1533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role_arn = arn:aws:iam:&lt;number assigned to role&gt;:role/OrganizationEngineerAccesRole</w:t>
      </w:r>
    </w:p>
    <w:p w14:paraId="17B57BEF" w14:textId="02608FD3" w:rsidR="006D1533" w:rsidRPr="00C85EF0" w:rsidRDefault="007444AC" w:rsidP="006D1533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#</w:t>
      </w:r>
      <w:r w:rsidR="006D1533" w:rsidRPr="00C85EF0">
        <w:rPr>
          <w:rFonts w:ascii="Arial" w:hAnsi="Arial" w:cs="Arial"/>
          <w:sz w:val="16"/>
          <w:szCs w:val="16"/>
        </w:rPr>
        <w:t>mfa_serial = arn:aws:iam:&lt;number assigned to user&gt;:mfa/michaelugbechie</w:t>
      </w:r>
    </w:p>
    <w:p w14:paraId="28602EBB" w14:textId="0F3203D2" w:rsidR="006D1533" w:rsidRPr="00C85EF0" w:rsidRDefault="005050EA" w:rsidP="006D1533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=======================================</w:t>
      </w:r>
    </w:p>
    <w:p w14:paraId="0CED8A89" w14:textId="34F4E443" w:rsidR="006D1533" w:rsidRPr="00C85EF0" w:rsidRDefault="007027ED" w:rsidP="006D1533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Go to</w:t>
      </w:r>
      <w:r w:rsidR="006D1533" w:rsidRPr="00C85EF0">
        <w:rPr>
          <w:rFonts w:ascii="Arial" w:hAnsi="Arial" w:cs="Arial"/>
          <w:sz w:val="16"/>
          <w:szCs w:val="16"/>
        </w:rPr>
        <w:t xml:space="preserve"> .aws/credentials</w:t>
      </w:r>
    </w:p>
    <w:p w14:paraId="0FE87201" w14:textId="77777777" w:rsidR="006D1533" w:rsidRPr="00C85EF0" w:rsidRDefault="006D1533" w:rsidP="006D1533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[default]</w:t>
      </w:r>
    </w:p>
    <w:p w14:paraId="636A47BC" w14:textId="77777777" w:rsidR="006D1533" w:rsidRPr="00C85EF0" w:rsidRDefault="006D1533" w:rsidP="006D1533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aws_access_key_id = &lt;id for default user&gt;</w:t>
      </w:r>
    </w:p>
    <w:p w14:paraId="7F4EDA0C" w14:textId="77777777" w:rsidR="006D1533" w:rsidRPr="00C85EF0" w:rsidRDefault="006D1533" w:rsidP="006D1533">
      <w:pPr>
        <w:pStyle w:val="ListParagraph"/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aws_access_key_key = &lt;key for default user&gt;</w:t>
      </w:r>
    </w:p>
    <w:p w14:paraId="064C0311" w14:textId="77777777" w:rsidR="00E42731" w:rsidRPr="00C85EF0" w:rsidRDefault="00E42731" w:rsidP="00C8743B">
      <w:pPr>
        <w:rPr>
          <w:rFonts w:ascii="Arial" w:hAnsi="Arial" w:cs="Arial"/>
          <w:sz w:val="16"/>
          <w:szCs w:val="16"/>
        </w:rPr>
      </w:pPr>
    </w:p>
    <w:p w14:paraId="40842DC0" w14:textId="1524C540" w:rsidR="00AA7D1C" w:rsidRDefault="002E62FE" w:rsidP="00C8743B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ab/>
      </w:r>
    </w:p>
    <w:p w14:paraId="49A66402" w14:textId="177867C7" w:rsidR="009A2849" w:rsidRDefault="005050EA" w:rsidP="00C8743B">
      <w:r>
        <w:t>step 2</w:t>
      </w:r>
    </w:p>
    <w:p w14:paraId="4EFF45F9" w14:textId="77777777" w:rsidR="0027464B" w:rsidRPr="00046290" w:rsidRDefault="0027464B" w:rsidP="0027464B">
      <w:pPr>
        <w:pStyle w:val="ListParagraph"/>
        <w:rPr>
          <w:rFonts w:ascii="Arial" w:hAnsi="Arial" w:cs="Arial"/>
          <w:sz w:val="16"/>
          <w:szCs w:val="16"/>
        </w:rPr>
      </w:pPr>
      <w:r w:rsidRPr="00046290">
        <w:rPr>
          <w:rFonts w:ascii="Arial" w:hAnsi="Arial" w:cs="Arial"/>
          <w:sz w:val="16"/>
          <w:szCs w:val="16"/>
        </w:rPr>
        <w:t>export AWS_PROFILE=dev</w:t>
      </w:r>
    </w:p>
    <w:p w14:paraId="322C4E41" w14:textId="77777777" w:rsidR="0027464B" w:rsidRPr="00046290" w:rsidRDefault="0027464B" w:rsidP="0027464B">
      <w:pPr>
        <w:pStyle w:val="ListParagraph"/>
        <w:rPr>
          <w:rFonts w:ascii="Arial" w:hAnsi="Arial" w:cs="Arial"/>
          <w:sz w:val="16"/>
          <w:szCs w:val="16"/>
        </w:rPr>
      </w:pPr>
      <w:r w:rsidRPr="00046290">
        <w:rPr>
          <w:rFonts w:ascii="Arial" w:hAnsi="Arial" w:cs="Arial"/>
          <w:sz w:val="16"/>
          <w:szCs w:val="16"/>
        </w:rPr>
        <w:t>export AWS_DEFAULT_PROFILE=dev</w:t>
      </w:r>
    </w:p>
    <w:p w14:paraId="68C2E38F" w14:textId="77777777" w:rsidR="0027464B" w:rsidRDefault="0027464B" w:rsidP="0027464B">
      <w:pPr>
        <w:pStyle w:val="ListParagraph"/>
        <w:rPr>
          <w:rFonts w:ascii="Arial" w:hAnsi="Arial" w:cs="Arial"/>
          <w:sz w:val="16"/>
          <w:szCs w:val="16"/>
        </w:rPr>
      </w:pPr>
      <w:r w:rsidRPr="00046290">
        <w:rPr>
          <w:rFonts w:ascii="Arial" w:hAnsi="Arial" w:cs="Arial"/>
          <w:sz w:val="16"/>
          <w:szCs w:val="16"/>
        </w:rPr>
        <w:t>export AWS_SDK_LOAD_CONFIG=1</w:t>
      </w:r>
    </w:p>
    <w:p w14:paraId="478B8878" w14:textId="5B3A01A6" w:rsidR="0027464B" w:rsidRDefault="00B66779" w:rsidP="00C8743B">
      <w:r>
        <w:t>step 3</w:t>
      </w:r>
    </w:p>
    <w:p w14:paraId="5B5E1A37" w14:textId="7E2E220F" w:rsidR="00B66779" w:rsidRDefault="00B66779" w:rsidP="00C8743B">
      <w:r>
        <w:tab/>
        <w:t>run the script (which will be stored in github soon)</w:t>
      </w:r>
    </w:p>
    <w:p w14:paraId="4ADD8951" w14:textId="5FFE3B65" w:rsidR="00B66779" w:rsidRDefault="00B66779" w:rsidP="00C8743B">
      <w:r>
        <w:tab/>
      </w:r>
      <w:r w:rsidR="00D96A80">
        <w:t>s</w:t>
      </w:r>
      <w:r w:rsidR="00613A18">
        <w:t>cript = start_aws_profile.sh</w:t>
      </w:r>
    </w:p>
    <w:p w14:paraId="7C2985C8" w14:textId="01B5237A" w:rsidR="00613A18" w:rsidRDefault="00613A18" w:rsidP="00C8743B">
      <w:r>
        <w:tab/>
        <w:t>run</w:t>
      </w:r>
    </w:p>
    <w:p w14:paraId="484AC7D9" w14:textId="77777777" w:rsidR="00960046" w:rsidRDefault="00613A18" w:rsidP="00C8743B">
      <w:r>
        <w:tab/>
      </w:r>
      <w:r>
        <w:tab/>
      </w:r>
      <w:r>
        <w:t>start_aws_profile.sh</w:t>
      </w:r>
      <w:r>
        <w:t xml:space="preserve"> </w:t>
      </w:r>
      <w:r w:rsidR="00960046">
        <w:t>mfa michaelugbechie &lt;mfa number&gt;</w:t>
      </w:r>
    </w:p>
    <w:p w14:paraId="76F3E6E2" w14:textId="77777777" w:rsidR="00960046" w:rsidRDefault="00960046" w:rsidP="00C8743B">
      <w:r>
        <w:t>Done</w:t>
      </w:r>
    </w:p>
    <w:p w14:paraId="6426B509" w14:textId="77777777" w:rsidR="00C85EF0" w:rsidRDefault="00C85EF0">
      <w:r>
        <w:br w:type="page"/>
      </w:r>
    </w:p>
    <w:p w14:paraId="3F81A3CB" w14:textId="681A6E90" w:rsidR="00C85EF0" w:rsidRPr="00C85EF0" w:rsidRDefault="00C85EF0" w:rsidP="00C8743B">
      <w:pPr>
        <w:rPr>
          <w:rFonts w:ascii="Arial" w:hAnsi="Arial" w:cs="Arial"/>
          <w:sz w:val="18"/>
          <w:szCs w:val="18"/>
          <w:u w:val="single"/>
        </w:rPr>
      </w:pPr>
      <w:r w:rsidRPr="00C85EF0">
        <w:rPr>
          <w:rFonts w:ascii="Arial" w:hAnsi="Arial" w:cs="Arial"/>
          <w:sz w:val="18"/>
          <w:szCs w:val="18"/>
          <w:u w:val="single"/>
        </w:rPr>
        <w:lastRenderedPageBreak/>
        <w:t>Setting up application via Terraform</w:t>
      </w:r>
    </w:p>
    <w:p w14:paraId="6B75680D" w14:textId="511FE276" w:rsidR="00C85EF0" w:rsidRPr="00817EE1" w:rsidRDefault="00C85EF0" w:rsidP="00C85EF0">
      <w:pPr>
        <w:rPr>
          <w:u w:val="single"/>
        </w:rPr>
      </w:pPr>
      <w:r>
        <w:rPr>
          <w:u w:val="single"/>
        </w:rPr>
        <w:t xml:space="preserve"> </w:t>
      </w:r>
    </w:p>
    <w:p w14:paraId="1225BB9A" w14:textId="77777777" w:rsidR="00C85EF0" w:rsidRPr="00C85EF0" w:rsidRDefault="00C85EF0" w:rsidP="00C85EF0">
      <w:pPr>
        <w:rPr>
          <w:rFonts w:ascii="Arial" w:hAnsi="Arial" w:cs="Arial"/>
          <w:sz w:val="16"/>
          <w:szCs w:val="16"/>
        </w:rPr>
      </w:pPr>
      <w:r w:rsidRPr="00C85EF0">
        <w:rPr>
          <w:rFonts w:ascii="Arial" w:hAnsi="Arial" w:cs="Arial"/>
          <w:sz w:val="16"/>
          <w:szCs w:val="16"/>
        </w:rPr>
        <w:t>Before we run</w:t>
      </w:r>
    </w:p>
    <w:p w14:paraId="4C9AC69B" w14:textId="77777777" w:rsidR="00C85EF0" w:rsidRPr="00C85EF0" w:rsidRDefault="00C85EF0" w:rsidP="00C85EF0">
      <w:pPr>
        <w:ind w:left="720"/>
        <w:rPr>
          <w:rFonts w:ascii="Arial" w:hAnsi="Arial" w:cs="Arial"/>
          <w:b/>
          <w:bCs/>
          <w:i/>
          <w:iCs/>
          <w:sz w:val="16"/>
          <w:szCs w:val="16"/>
        </w:rPr>
      </w:pPr>
      <w:r w:rsidRPr="00C85EF0">
        <w:rPr>
          <w:rFonts w:ascii="Arial" w:hAnsi="Arial" w:cs="Arial"/>
          <w:b/>
          <w:bCs/>
          <w:i/>
          <w:iCs/>
          <w:sz w:val="16"/>
          <w:szCs w:val="16"/>
        </w:rPr>
        <w:t>Provider.tf need to be updated</w:t>
      </w:r>
    </w:p>
    <w:p w14:paraId="68C202F8" w14:textId="77777777" w:rsidR="00C85EF0" w:rsidRPr="00D678EF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  <w:r w:rsidRPr="00D678EF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>provider "aws" {</w:t>
      </w:r>
    </w:p>
    <w:p w14:paraId="75F8DC0D" w14:textId="77777777" w:rsidR="00C85EF0" w:rsidRPr="00D678EF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  <w:r w:rsidRPr="00D678EF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 xml:space="preserve">    region = "us-east-1"</w:t>
      </w:r>
    </w:p>
    <w:p w14:paraId="671ED781" w14:textId="77777777" w:rsidR="00C85EF0" w:rsidRPr="00D678EF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  <w:r w:rsidRPr="00D678EF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 xml:space="preserve">    profile = "</w:t>
      </w:r>
      <w:r w:rsidRPr="00D678EF">
        <w:rPr>
          <w:rFonts w:ascii="Arial" w:eastAsia="Times New Roman" w:hAnsi="Arial" w:cs="Arial"/>
          <w:color w:val="auto"/>
          <w:sz w:val="16"/>
          <w:szCs w:val="16"/>
          <w:highlight w:val="yellow"/>
          <w:lang w:val="en-GB" w:eastAsia="en-GB"/>
        </w:rPr>
        <w:t>dev</w:t>
      </w:r>
      <w:r w:rsidRPr="00D678EF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>"</w:t>
      </w:r>
    </w:p>
    <w:p w14:paraId="253E6893" w14:textId="77777777" w:rsidR="00C85EF0" w:rsidRPr="00D678EF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  <w:r w:rsidRPr="00D678EF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>}</w:t>
      </w:r>
    </w:p>
    <w:p w14:paraId="663E9AC7" w14:textId="77777777" w:rsidR="00C85EF0" w:rsidRPr="00C85EF0" w:rsidRDefault="00C85EF0" w:rsidP="00C85EF0">
      <w:pPr>
        <w:ind w:left="720"/>
        <w:rPr>
          <w:rFonts w:ascii="Arial" w:hAnsi="Arial" w:cs="Arial"/>
          <w:sz w:val="16"/>
          <w:szCs w:val="16"/>
        </w:rPr>
      </w:pPr>
    </w:p>
    <w:p w14:paraId="0AC4BA29" w14:textId="77777777" w:rsidR="00C85EF0" w:rsidRPr="00C85EF0" w:rsidRDefault="00C85EF0" w:rsidP="00C85EF0">
      <w:pPr>
        <w:ind w:left="720"/>
        <w:rPr>
          <w:rFonts w:ascii="Arial" w:hAnsi="Arial" w:cs="Arial"/>
          <w:b/>
          <w:bCs/>
          <w:i/>
          <w:iCs/>
          <w:sz w:val="16"/>
          <w:szCs w:val="16"/>
        </w:rPr>
      </w:pPr>
      <w:r w:rsidRPr="00C85EF0">
        <w:rPr>
          <w:rFonts w:ascii="Arial" w:hAnsi="Arial" w:cs="Arial"/>
          <w:b/>
          <w:bCs/>
          <w:i/>
          <w:iCs/>
          <w:sz w:val="16"/>
          <w:szCs w:val="16"/>
        </w:rPr>
        <w:t>Main file  needs to be updated</w:t>
      </w:r>
    </w:p>
    <w:p w14:paraId="38265FA8" w14:textId="77777777" w:rsidR="00C85EF0" w:rsidRPr="00C85EF0" w:rsidRDefault="00C85EF0" w:rsidP="00C85EF0">
      <w:pPr>
        <w:ind w:left="720"/>
        <w:rPr>
          <w:rFonts w:ascii="Arial" w:hAnsi="Arial" w:cs="Arial"/>
          <w:sz w:val="16"/>
          <w:szCs w:val="16"/>
        </w:rPr>
      </w:pPr>
    </w:p>
    <w:p w14:paraId="333082AE" w14:textId="77777777" w:rsidR="00C85EF0" w:rsidRPr="00EA4C07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>resource "random_id" "suffix" {</w:t>
      </w:r>
    </w:p>
    <w:p w14:paraId="67120E19" w14:textId="77777777" w:rsidR="00C85EF0" w:rsidRPr="00EA4C07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 xml:space="preserve">  byte_length = 4</w:t>
      </w:r>
    </w:p>
    <w:p w14:paraId="3AB3BA76" w14:textId="77777777" w:rsidR="00C85EF0" w:rsidRPr="00EA4C07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>}</w:t>
      </w:r>
    </w:p>
    <w:p w14:paraId="1C05117E" w14:textId="77777777" w:rsidR="00C85EF0" w:rsidRPr="00EA4C07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</w:p>
    <w:p w14:paraId="097CD356" w14:textId="77777777" w:rsidR="00C85EF0" w:rsidRPr="00EA4C07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>module "cost_opti_lambda" {</w:t>
      </w:r>
    </w:p>
    <w:p w14:paraId="14C44570" w14:textId="77777777" w:rsidR="00C85EF0" w:rsidRPr="00EA4C07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 xml:space="preserve">  source = "./module/cost-opti-lambda"</w:t>
      </w:r>
    </w:p>
    <w:p w14:paraId="48A8A032" w14:textId="77777777" w:rsidR="00C85EF0" w:rsidRPr="00EA4C07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 xml:space="preserve">   suffix = random_id.suffix.hex</w:t>
      </w:r>
    </w:p>
    <w:p w14:paraId="08167516" w14:textId="77777777" w:rsidR="00C85EF0" w:rsidRPr="00EA4C07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 xml:space="preserve">   s3_bucket_store = "</w:t>
      </w:r>
      <w:r w:rsidRPr="00EA4C07">
        <w:rPr>
          <w:rFonts w:ascii="Arial" w:eastAsia="Times New Roman" w:hAnsi="Arial" w:cs="Arial"/>
          <w:color w:val="auto"/>
          <w:sz w:val="16"/>
          <w:szCs w:val="16"/>
          <w:highlight w:val="yellow"/>
          <w:lang w:val="en-GB" w:eastAsia="en-GB"/>
        </w:rPr>
        <w:t>capgemini-ec2pricing-auto</w:t>
      </w: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>"</w:t>
      </w:r>
    </w:p>
    <w:p w14:paraId="60967514" w14:textId="77777777" w:rsidR="00C85EF0" w:rsidRPr="00EA4C07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 xml:space="preserve">   handler = "lambda.lambda_handler"</w:t>
      </w:r>
    </w:p>
    <w:p w14:paraId="071660ED" w14:textId="77777777" w:rsidR="00C85EF0" w:rsidRPr="00EA4C07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 xml:space="preserve">   kmsEncryptedHookUrl = "</w:t>
      </w:r>
      <w:r w:rsidRPr="00EA4C07">
        <w:rPr>
          <w:rFonts w:ascii="Arial" w:eastAsia="Times New Roman" w:hAnsi="Arial" w:cs="Arial"/>
          <w:color w:val="auto"/>
          <w:sz w:val="16"/>
          <w:szCs w:val="16"/>
          <w:highlight w:val="cyan"/>
          <w:lang w:val="en-GB" w:eastAsia="en-GB"/>
        </w:rPr>
        <w:t>https://hooks.slack.com/services/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</w:t>
      </w: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>"</w:t>
      </w:r>
    </w:p>
    <w:p w14:paraId="009123B7" w14:textId="77777777" w:rsidR="00C85EF0" w:rsidRPr="00EA4C07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 xml:space="preserve">   slackChannel = "</w:t>
      </w:r>
      <w:r w:rsidRPr="00EA4C07">
        <w:rPr>
          <w:rFonts w:ascii="Arial" w:eastAsia="Times New Roman" w:hAnsi="Arial" w:cs="Arial"/>
          <w:color w:val="auto"/>
          <w:sz w:val="16"/>
          <w:szCs w:val="16"/>
          <w:highlight w:val="cyan"/>
          <w:lang w:val="en-GB" w:eastAsia="en-GB"/>
        </w:rPr>
        <w:t>test</w:t>
      </w: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>"</w:t>
      </w:r>
    </w:p>
    <w:p w14:paraId="5B13DF1F" w14:textId="77777777" w:rsidR="00C85EF0" w:rsidRPr="00EA4C07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>}</w:t>
      </w:r>
    </w:p>
    <w:p w14:paraId="24639895" w14:textId="77777777" w:rsidR="00C85EF0" w:rsidRPr="00EA4C07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</w:p>
    <w:p w14:paraId="1BE155C9" w14:textId="77777777" w:rsidR="00C85EF0" w:rsidRPr="00EA4C07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>module "cost_opti_cf" {</w:t>
      </w:r>
    </w:p>
    <w:p w14:paraId="2EA4C8B4" w14:textId="77777777" w:rsidR="00C85EF0" w:rsidRPr="00EA4C07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 xml:space="preserve">  source = "./module/cost-opti-cf"</w:t>
      </w:r>
    </w:p>
    <w:p w14:paraId="02B45C37" w14:textId="77777777" w:rsidR="00C85EF0" w:rsidRPr="00EA4C07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 xml:space="preserve">   suffix = random_id.suffix.hex</w:t>
      </w:r>
    </w:p>
    <w:p w14:paraId="5C424DA5" w14:textId="77777777" w:rsidR="00C85EF0" w:rsidRPr="00EA4C07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 xml:space="preserve">  #  BucketName = "capgemini-ec2-pricing-london"</w:t>
      </w:r>
    </w:p>
    <w:p w14:paraId="76A99E76" w14:textId="77777777" w:rsidR="00C85EF0" w:rsidRPr="00EA4C07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</w:p>
    <w:p w14:paraId="64311ECF" w14:textId="77777777" w:rsidR="00C85EF0" w:rsidRPr="00EA4C07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 xml:space="preserve">   BucketName = "</w:t>
      </w:r>
      <w:r w:rsidRPr="00EA4C07">
        <w:rPr>
          <w:rFonts w:ascii="Arial" w:eastAsia="Times New Roman" w:hAnsi="Arial" w:cs="Arial"/>
          <w:color w:val="auto"/>
          <w:sz w:val="16"/>
          <w:szCs w:val="16"/>
          <w:highlight w:val="green"/>
          <w:lang w:val="en-GB" w:eastAsia="en-GB"/>
        </w:rPr>
        <w:t>capgemini-ec2pricing-auto</w:t>
      </w: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>"</w:t>
      </w:r>
    </w:p>
    <w:p w14:paraId="4B77D479" w14:textId="77777777" w:rsidR="00C85EF0" w:rsidRPr="00EA4C07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 xml:space="preserve">   KeyName = "</w:t>
      </w:r>
      <w:r w:rsidRPr="00EA4C07">
        <w:rPr>
          <w:rFonts w:ascii="Arial" w:eastAsia="Times New Roman" w:hAnsi="Arial" w:cs="Arial"/>
          <w:color w:val="auto"/>
          <w:sz w:val="16"/>
          <w:szCs w:val="16"/>
          <w:highlight w:val="yellow"/>
          <w:lang w:val="en-GB" w:eastAsia="en-GB"/>
        </w:rPr>
        <w:t>Michael-N-Virginia</w:t>
      </w: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>"</w:t>
      </w:r>
    </w:p>
    <w:p w14:paraId="4F1F07AA" w14:textId="77777777" w:rsidR="00C85EF0" w:rsidRPr="00EA4C07" w:rsidRDefault="00C85EF0" w:rsidP="00C85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</w:pPr>
      <w:r w:rsidRPr="00EA4C07">
        <w:rPr>
          <w:rFonts w:ascii="Arial" w:eastAsia="Times New Roman" w:hAnsi="Arial" w:cs="Arial"/>
          <w:color w:val="auto"/>
          <w:sz w:val="16"/>
          <w:szCs w:val="16"/>
          <w:lang w:val="en-GB" w:eastAsia="en-GB"/>
        </w:rPr>
        <w:t>}</w:t>
      </w:r>
    </w:p>
    <w:p w14:paraId="7475D933" w14:textId="77777777" w:rsidR="00C85EF0" w:rsidRPr="00C85EF0" w:rsidRDefault="00C85EF0" w:rsidP="00C85EF0">
      <w:pPr>
        <w:rPr>
          <w:rFonts w:ascii="Arial" w:hAnsi="Arial" w:cs="Arial"/>
          <w:sz w:val="16"/>
          <w:szCs w:val="16"/>
        </w:rPr>
      </w:pPr>
    </w:p>
    <w:p w14:paraId="29BDCF44" w14:textId="77777777" w:rsidR="00C85EF0" w:rsidRDefault="00C85EF0" w:rsidP="00C8743B"/>
    <w:p w14:paraId="0404D47B" w14:textId="77777777" w:rsidR="009B5885" w:rsidRDefault="009B5885">
      <w:pPr>
        <w:rPr>
          <w:rFonts w:ascii="Arial" w:hAnsi="Arial" w:cs="Arial"/>
          <w:sz w:val="18"/>
          <w:szCs w:val="18"/>
          <w:u w:val="single"/>
        </w:rPr>
      </w:pPr>
      <w:r>
        <w:rPr>
          <w:rFonts w:ascii="Arial" w:hAnsi="Arial" w:cs="Arial"/>
          <w:sz w:val="18"/>
          <w:szCs w:val="18"/>
          <w:u w:val="single"/>
        </w:rPr>
        <w:br w:type="page"/>
      </w:r>
    </w:p>
    <w:p w14:paraId="1D1EA6BC" w14:textId="29999564" w:rsidR="00613A18" w:rsidRDefault="007853B8" w:rsidP="00C8743B">
      <w:pPr>
        <w:rPr>
          <w:rFonts w:ascii="Arial" w:hAnsi="Arial" w:cs="Arial"/>
          <w:sz w:val="18"/>
          <w:szCs w:val="18"/>
          <w:u w:val="single"/>
        </w:rPr>
      </w:pPr>
      <w:r w:rsidRPr="007853B8">
        <w:rPr>
          <w:rFonts w:ascii="Arial" w:hAnsi="Arial" w:cs="Arial"/>
          <w:sz w:val="18"/>
          <w:szCs w:val="18"/>
          <w:u w:val="single"/>
        </w:rPr>
        <w:lastRenderedPageBreak/>
        <w:t>Running the Application</w:t>
      </w:r>
    </w:p>
    <w:p w14:paraId="23D21BC4" w14:textId="122BED67" w:rsidR="00961F81" w:rsidRDefault="00961F81" w:rsidP="00C8743B">
      <w:pPr>
        <w:rPr>
          <w:rFonts w:ascii="Arial" w:hAnsi="Arial" w:cs="Arial"/>
          <w:sz w:val="18"/>
          <w:szCs w:val="18"/>
          <w:u w:val="single"/>
        </w:rPr>
      </w:pPr>
    </w:p>
    <w:p w14:paraId="3A3F3F0B" w14:textId="765A1F5A" w:rsidR="00961F81" w:rsidRDefault="00961F81" w:rsidP="00C8743B">
      <w:pPr>
        <w:rPr>
          <w:rFonts w:ascii="Arial" w:hAnsi="Arial" w:cs="Arial"/>
          <w:sz w:val="18"/>
          <w:szCs w:val="18"/>
        </w:rPr>
      </w:pPr>
      <w:r w:rsidRPr="00961F81">
        <w:rPr>
          <w:rFonts w:ascii="Arial" w:hAnsi="Arial" w:cs="Arial"/>
          <w:sz w:val="18"/>
          <w:szCs w:val="18"/>
        </w:rPr>
        <w:t>You are now ready to run the application</w:t>
      </w:r>
    </w:p>
    <w:p w14:paraId="23B4351D" w14:textId="4CB22E71" w:rsidR="00961F81" w:rsidRDefault="00961F81" w:rsidP="00C8743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You have instances to monitor</w:t>
      </w:r>
    </w:p>
    <w:p w14:paraId="6AAC7167" w14:textId="748759C7" w:rsidR="00B345FA" w:rsidRDefault="00B345FA" w:rsidP="00C8743B">
      <w:pPr>
        <w:rPr>
          <w:rFonts w:ascii="Arial" w:hAnsi="Arial" w:cs="Arial"/>
          <w:sz w:val="18"/>
          <w:szCs w:val="18"/>
        </w:rPr>
      </w:pPr>
    </w:p>
    <w:p w14:paraId="22F171A2" w14:textId="77777777" w:rsidR="00B345FA" w:rsidRDefault="00B345FA" w:rsidP="00B345FA">
      <w:pPr>
        <w:rPr>
          <w:u w:val="single"/>
        </w:rPr>
      </w:pPr>
      <w:hyperlink r:id="rId14" w:history="1">
        <w:r w:rsidRPr="00CA4316">
          <w:rPr>
            <w:rStyle w:val="Hyperlink"/>
          </w:rPr>
          <w:t>https://gitlab.platform-engineering.com/michael.ugbechie/ec2_cost_optimization</w:t>
        </w:r>
      </w:hyperlink>
    </w:p>
    <w:p w14:paraId="078C0D93" w14:textId="1B101025" w:rsidR="00B345FA" w:rsidRPr="001B3F7E" w:rsidRDefault="00B345FA" w:rsidP="001B3F7E">
      <w:pPr>
        <w:pStyle w:val="ListParagraph"/>
        <w:numPr>
          <w:ilvl w:val="0"/>
          <w:numId w:val="26"/>
        </w:numPr>
        <w:rPr>
          <w:rFonts w:ascii="Arial" w:hAnsi="Arial" w:cs="Arial"/>
          <w:b/>
          <w:bCs/>
          <w:sz w:val="18"/>
          <w:szCs w:val="18"/>
        </w:rPr>
      </w:pPr>
      <w:r w:rsidRPr="001B3F7E">
        <w:rPr>
          <w:rFonts w:ascii="Arial" w:hAnsi="Arial" w:cs="Arial"/>
          <w:sz w:val="18"/>
          <w:szCs w:val="18"/>
        </w:rPr>
        <w:t xml:space="preserve">cd </w:t>
      </w:r>
      <w:r w:rsidR="001B3F7E" w:rsidRPr="001B3F7E">
        <w:rPr>
          <w:rFonts w:ascii="Arial" w:hAnsi="Arial" w:cs="Arial"/>
          <w:b/>
          <w:bCs/>
          <w:sz w:val="18"/>
          <w:szCs w:val="18"/>
        </w:rPr>
        <w:t>ec2_cost_optimization</w:t>
      </w:r>
    </w:p>
    <w:p w14:paraId="524823BF" w14:textId="158E9D12" w:rsidR="001B3F7E" w:rsidRPr="001B3F7E" w:rsidRDefault="001B3F7E" w:rsidP="001B3F7E">
      <w:pPr>
        <w:pStyle w:val="ListParagraph"/>
        <w:numPr>
          <w:ilvl w:val="0"/>
          <w:numId w:val="26"/>
        </w:numPr>
        <w:rPr>
          <w:rFonts w:ascii="Arial" w:hAnsi="Arial" w:cs="Arial"/>
          <w:sz w:val="18"/>
          <w:szCs w:val="18"/>
        </w:rPr>
      </w:pPr>
      <w:r w:rsidRPr="001B3F7E">
        <w:rPr>
          <w:rFonts w:ascii="Arial" w:hAnsi="Arial" w:cs="Arial"/>
          <w:b/>
          <w:bCs/>
          <w:sz w:val="18"/>
          <w:szCs w:val="18"/>
        </w:rPr>
        <w:t>make necessary changes to provider and main</w:t>
      </w:r>
    </w:p>
    <w:p w14:paraId="3C492EFC" w14:textId="42270FA0" w:rsidR="00961F81" w:rsidRPr="001B3F7E" w:rsidRDefault="003543D1" w:rsidP="001B3F7E">
      <w:pPr>
        <w:pStyle w:val="ListParagraph"/>
        <w:numPr>
          <w:ilvl w:val="0"/>
          <w:numId w:val="26"/>
        </w:numPr>
        <w:rPr>
          <w:rFonts w:ascii="Arial" w:hAnsi="Arial" w:cs="Arial"/>
          <w:sz w:val="18"/>
          <w:szCs w:val="18"/>
        </w:rPr>
      </w:pPr>
      <w:r w:rsidRPr="001B3F7E">
        <w:rPr>
          <w:rFonts w:ascii="Arial" w:hAnsi="Arial" w:cs="Arial"/>
          <w:sz w:val="18"/>
          <w:szCs w:val="18"/>
        </w:rPr>
        <w:t>Terraform destroy : makes sure you get rid of any other lingering CloudForamtion infrastr</w:t>
      </w:r>
      <w:r w:rsidR="00316095" w:rsidRPr="001B3F7E">
        <w:rPr>
          <w:rFonts w:ascii="Arial" w:hAnsi="Arial" w:cs="Arial"/>
          <w:sz w:val="18"/>
          <w:szCs w:val="18"/>
        </w:rPr>
        <w:t>ucture…</w:t>
      </w:r>
    </w:p>
    <w:p w14:paraId="55A37D38" w14:textId="77777777" w:rsidR="001B3F7E" w:rsidRDefault="001B3F7E" w:rsidP="00316095">
      <w:pPr>
        <w:pStyle w:val="ListParagraph"/>
        <w:rPr>
          <w:rFonts w:ascii="Arial" w:hAnsi="Arial" w:cs="Arial"/>
          <w:sz w:val="18"/>
          <w:szCs w:val="18"/>
        </w:rPr>
      </w:pPr>
    </w:p>
    <w:p w14:paraId="4DF2F8BE" w14:textId="77777777" w:rsidR="001B3F7E" w:rsidRDefault="001B3F7E" w:rsidP="00316095">
      <w:pPr>
        <w:pStyle w:val="ListParagraph"/>
        <w:rPr>
          <w:rFonts w:ascii="Arial" w:hAnsi="Arial" w:cs="Arial"/>
          <w:sz w:val="18"/>
          <w:szCs w:val="18"/>
        </w:rPr>
      </w:pPr>
    </w:p>
    <w:p w14:paraId="37B7B9DE" w14:textId="7C07AFDF" w:rsidR="00316095" w:rsidRPr="00316095" w:rsidRDefault="00316095" w:rsidP="00316095">
      <w:pPr>
        <w:pStyle w:val="ListParagraph"/>
        <w:rPr>
          <w:rFonts w:ascii="Arial" w:hAnsi="Arial" w:cs="Arial"/>
          <w:sz w:val="18"/>
          <w:szCs w:val="18"/>
        </w:rPr>
      </w:pPr>
      <w:r w:rsidRPr="00316095">
        <w:rPr>
          <w:rFonts w:ascii="Arial" w:hAnsi="Arial" w:cs="Arial"/>
          <w:sz w:val="18"/>
          <w:szCs w:val="18"/>
        </w:rPr>
        <w:t>Terraform destroy</w:t>
      </w:r>
    </w:p>
    <w:p w14:paraId="66249045" w14:textId="3BC589FF" w:rsidR="00316095" w:rsidRDefault="00316095" w:rsidP="00316095">
      <w:pPr>
        <w:pStyle w:val="ListParagraph"/>
        <w:rPr>
          <w:rFonts w:ascii="Arial" w:hAnsi="Arial" w:cs="Arial"/>
          <w:sz w:val="18"/>
          <w:szCs w:val="18"/>
        </w:rPr>
      </w:pPr>
      <w:r w:rsidRPr="00316095">
        <w:rPr>
          <w:rFonts w:ascii="Arial" w:hAnsi="Arial" w:cs="Arial"/>
          <w:sz w:val="18"/>
          <w:szCs w:val="18"/>
        </w:rPr>
        <w:t>Terraform apply</w:t>
      </w:r>
    </w:p>
    <w:p w14:paraId="77BC0046" w14:textId="40040F5F" w:rsidR="00316095" w:rsidRDefault="00316095" w:rsidP="00316095">
      <w:pPr>
        <w:pStyle w:val="ListParagrap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</w:p>
    <w:p w14:paraId="76CE786A" w14:textId="4AFE84C6" w:rsidR="00E03A09" w:rsidRPr="00E03A09" w:rsidRDefault="00E03A09" w:rsidP="00E03A09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That’s it wait for email /notification </w:t>
      </w:r>
    </w:p>
    <w:p w14:paraId="78ABF649" w14:textId="77777777" w:rsidR="00316095" w:rsidRPr="00316095" w:rsidRDefault="00316095" w:rsidP="00316095">
      <w:pPr>
        <w:pStyle w:val="ListParagraph"/>
        <w:rPr>
          <w:rFonts w:ascii="Arial" w:hAnsi="Arial" w:cs="Arial"/>
          <w:sz w:val="18"/>
          <w:szCs w:val="18"/>
        </w:rPr>
      </w:pPr>
    </w:p>
    <w:sectPr w:rsidR="00316095" w:rsidRPr="00316095">
      <w:footerReference w:type="default" r:id="rId15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F8C45F" w14:textId="77777777" w:rsidR="003F6D3F" w:rsidRDefault="003F6D3F" w:rsidP="00C6554A">
      <w:pPr>
        <w:spacing w:before="0" w:after="0" w:line="240" w:lineRule="auto"/>
      </w:pPr>
      <w:r>
        <w:separator/>
      </w:r>
    </w:p>
  </w:endnote>
  <w:endnote w:type="continuationSeparator" w:id="0">
    <w:p w14:paraId="4C0C8479" w14:textId="77777777" w:rsidR="003F6D3F" w:rsidRDefault="003F6D3F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28010F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43D8AC" w14:textId="77777777" w:rsidR="003F6D3F" w:rsidRDefault="003F6D3F" w:rsidP="00C6554A">
      <w:pPr>
        <w:spacing w:before="0" w:after="0" w:line="240" w:lineRule="auto"/>
      </w:pPr>
      <w:r>
        <w:separator/>
      </w:r>
    </w:p>
  </w:footnote>
  <w:footnote w:type="continuationSeparator" w:id="0">
    <w:p w14:paraId="42ABD6A6" w14:textId="77777777" w:rsidR="003F6D3F" w:rsidRDefault="003F6D3F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43E74F3"/>
    <w:multiLevelType w:val="hybridMultilevel"/>
    <w:tmpl w:val="ABFEAE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D82BC2"/>
    <w:multiLevelType w:val="hybridMultilevel"/>
    <w:tmpl w:val="BA222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C05C96"/>
    <w:multiLevelType w:val="hybridMultilevel"/>
    <w:tmpl w:val="491882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1B2C14B0"/>
    <w:multiLevelType w:val="hybridMultilevel"/>
    <w:tmpl w:val="D6562D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4050F6"/>
    <w:multiLevelType w:val="hybridMultilevel"/>
    <w:tmpl w:val="61CE839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E6139B1"/>
    <w:multiLevelType w:val="hybridMultilevel"/>
    <w:tmpl w:val="D1DEE0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47776A"/>
    <w:multiLevelType w:val="hybridMultilevel"/>
    <w:tmpl w:val="BF5A63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76082B"/>
    <w:multiLevelType w:val="hybridMultilevel"/>
    <w:tmpl w:val="F2D8E6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0847831"/>
    <w:multiLevelType w:val="hybridMultilevel"/>
    <w:tmpl w:val="7CC87F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F335AF"/>
    <w:multiLevelType w:val="hybridMultilevel"/>
    <w:tmpl w:val="D06659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9904D6"/>
    <w:multiLevelType w:val="hybridMultilevel"/>
    <w:tmpl w:val="7F28C5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237975"/>
    <w:multiLevelType w:val="hybridMultilevel"/>
    <w:tmpl w:val="877071F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EC1498"/>
    <w:multiLevelType w:val="hybridMultilevel"/>
    <w:tmpl w:val="8804A1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0"/>
  </w:num>
  <w:num w:numId="6">
    <w:abstractNumId w:val="10"/>
  </w:num>
  <w:num w:numId="7">
    <w:abstractNumId w:val="14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  <w:num w:numId="17">
    <w:abstractNumId w:val="22"/>
  </w:num>
  <w:num w:numId="18">
    <w:abstractNumId w:val="23"/>
  </w:num>
  <w:num w:numId="19">
    <w:abstractNumId w:val="18"/>
  </w:num>
  <w:num w:numId="20">
    <w:abstractNumId w:val="19"/>
  </w:num>
  <w:num w:numId="21">
    <w:abstractNumId w:val="21"/>
  </w:num>
  <w:num w:numId="22">
    <w:abstractNumId w:val="13"/>
  </w:num>
  <w:num w:numId="23">
    <w:abstractNumId w:val="11"/>
  </w:num>
  <w:num w:numId="24">
    <w:abstractNumId w:val="16"/>
  </w:num>
  <w:num w:numId="25">
    <w:abstractNumId w:val="17"/>
  </w:num>
  <w:num w:numId="26">
    <w:abstractNumId w:val="15"/>
  </w:num>
  <w:num w:numId="27">
    <w:abstractNumId w:val="24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43B"/>
    <w:rsid w:val="0001321A"/>
    <w:rsid w:val="00027D49"/>
    <w:rsid w:val="00046290"/>
    <w:rsid w:val="0005243F"/>
    <w:rsid w:val="00056AE5"/>
    <w:rsid w:val="0008149A"/>
    <w:rsid w:val="00082C31"/>
    <w:rsid w:val="000B0A48"/>
    <w:rsid w:val="000E2012"/>
    <w:rsid w:val="000F1B97"/>
    <w:rsid w:val="001034C5"/>
    <w:rsid w:val="00105D78"/>
    <w:rsid w:val="001136CD"/>
    <w:rsid w:val="00114647"/>
    <w:rsid w:val="00126D28"/>
    <w:rsid w:val="00136C0F"/>
    <w:rsid w:val="00137A4A"/>
    <w:rsid w:val="00183A4A"/>
    <w:rsid w:val="00191A57"/>
    <w:rsid w:val="001B3F7E"/>
    <w:rsid w:val="00203A83"/>
    <w:rsid w:val="00240CB8"/>
    <w:rsid w:val="002554CD"/>
    <w:rsid w:val="0027464B"/>
    <w:rsid w:val="00293B83"/>
    <w:rsid w:val="002A4C1E"/>
    <w:rsid w:val="002B4294"/>
    <w:rsid w:val="002D7486"/>
    <w:rsid w:val="002E62FE"/>
    <w:rsid w:val="002F04CC"/>
    <w:rsid w:val="00316095"/>
    <w:rsid w:val="00326D80"/>
    <w:rsid w:val="00333D0D"/>
    <w:rsid w:val="003543D1"/>
    <w:rsid w:val="00390435"/>
    <w:rsid w:val="003B5AB5"/>
    <w:rsid w:val="003F6D3F"/>
    <w:rsid w:val="00406353"/>
    <w:rsid w:val="00423A80"/>
    <w:rsid w:val="00424BBB"/>
    <w:rsid w:val="00433B92"/>
    <w:rsid w:val="004412FD"/>
    <w:rsid w:val="00495590"/>
    <w:rsid w:val="004B2DF6"/>
    <w:rsid w:val="004C049F"/>
    <w:rsid w:val="004F02D2"/>
    <w:rsid w:val="004F75CB"/>
    <w:rsid w:val="005000E2"/>
    <w:rsid w:val="005007AF"/>
    <w:rsid w:val="005050EA"/>
    <w:rsid w:val="00507493"/>
    <w:rsid w:val="00534BE4"/>
    <w:rsid w:val="00555081"/>
    <w:rsid w:val="00557F76"/>
    <w:rsid w:val="00562136"/>
    <w:rsid w:val="00565D37"/>
    <w:rsid w:val="0057497B"/>
    <w:rsid w:val="0058105E"/>
    <w:rsid w:val="005A0220"/>
    <w:rsid w:val="005C06A4"/>
    <w:rsid w:val="006060E5"/>
    <w:rsid w:val="00613A18"/>
    <w:rsid w:val="00630C22"/>
    <w:rsid w:val="00651CD9"/>
    <w:rsid w:val="00655719"/>
    <w:rsid w:val="006714F8"/>
    <w:rsid w:val="00690D2C"/>
    <w:rsid w:val="006A3CE7"/>
    <w:rsid w:val="006C0B09"/>
    <w:rsid w:val="006D1533"/>
    <w:rsid w:val="007027ED"/>
    <w:rsid w:val="0070607D"/>
    <w:rsid w:val="007444AC"/>
    <w:rsid w:val="00750E74"/>
    <w:rsid w:val="00752405"/>
    <w:rsid w:val="00763E33"/>
    <w:rsid w:val="00784109"/>
    <w:rsid w:val="007853B8"/>
    <w:rsid w:val="007D24F9"/>
    <w:rsid w:val="007D5197"/>
    <w:rsid w:val="007D78BC"/>
    <w:rsid w:val="008003A5"/>
    <w:rsid w:val="00800D59"/>
    <w:rsid w:val="00801843"/>
    <w:rsid w:val="008044DA"/>
    <w:rsid w:val="00805EC2"/>
    <w:rsid w:val="00811EA1"/>
    <w:rsid w:val="00817EE1"/>
    <w:rsid w:val="008375E4"/>
    <w:rsid w:val="008406D7"/>
    <w:rsid w:val="008D3CDF"/>
    <w:rsid w:val="0092439D"/>
    <w:rsid w:val="0093714A"/>
    <w:rsid w:val="009433C5"/>
    <w:rsid w:val="00960046"/>
    <w:rsid w:val="00961F81"/>
    <w:rsid w:val="00984C9D"/>
    <w:rsid w:val="00994F29"/>
    <w:rsid w:val="009A2849"/>
    <w:rsid w:val="009B5885"/>
    <w:rsid w:val="009D2158"/>
    <w:rsid w:val="00A02015"/>
    <w:rsid w:val="00A16638"/>
    <w:rsid w:val="00A35266"/>
    <w:rsid w:val="00A51F54"/>
    <w:rsid w:val="00A54696"/>
    <w:rsid w:val="00A70F75"/>
    <w:rsid w:val="00A71EA5"/>
    <w:rsid w:val="00A87373"/>
    <w:rsid w:val="00A9671A"/>
    <w:rsid w:val="00A97E75"/>
    <w:rsid w:val="00AA7A78"/>
    <w:rsid w:val="00AA7D1C"/>
    <w:rsid w:val="00AB1BDD"/>
    <w:rsid w:val="00AD6BEF"/>
    <w:rsid w:val="00AF2AA1"/>
    <w:rsid w:val="00B31021"/>
    <w:rsid w:val="00B345FA"/>
    <w:rsid w:val="00B66779"/>
    <w:rsid w:val="00B72943"/>
    <w:rsid w:val="00B73457"/>
    <w:rsid w:val="00BA30EA"/>
    <w:rsid w:val="00BB5E55"/>
    <w:rsid w:val="00BC15D0"/>
    <w:rsid w:val="00BD4A9E"/>
    <w:rsid w:val="00BD74AB"/>
    <w:rsid w:val="00BE3469"/>
    <w:rsid w:val="00BE5856"/>
    <w:rsid w:val="00C021B2"/>
    <w:rsid w:val="00C03CE1"/>
    <w:rsid w:val="00C11A37"/>
    <w:rsid w:val="00C125E1"/>
    <w:rsid w:val="00C177C0"/>
    <w:rsid w:val="00C24ACD"/>
    <w:rsid w:val="00C26114"/>
    <w:rsid w:val="00C6554A"/>
    <w:rsid w:val="00C85EF0"/>
    <w:rsid w:val="00C8743B"/>
    <w:rsid w:val="00C91949"/>
    <w:rsid w:val="00C9474F"/>
    <w:rsid w:val="00CB5427"/>
    <w:rsid w:val="00CD3C2B"/>
    <w:rsid w:val="00D2461C"/>
    <w:rsid w:val="00D312B2"/>
    <w:rsid w:val="00D36998"/>
    <w:rsid w:val="00D40EC1"/>
    <w:rsid w:val="00D53D90"/>
    <w:rsid w:val="00D60BB4"/>
    <w:rsid w:val="00D678EF"/>
    <w:rsid w:val="00D72942"/>
    <w:rsid w:val="00D96A80"/>
    <w:rsid w:val="00DB0A7C"/>
    <w:rsid w:val="00DD70B1"/>
    <w:rsid w:val="00E03A09"/>
    <w:rsid w:val="00E11409"/>
    <w:rsid w:val="00E21509"/>
    <w:rsid w:val="00E24419"/>
    <w:rsid w:val="00E36F45"/>
    <w:rsid w:val="00E42731"/>
    <w:rsid w:val="00E54262"/>
    <w:rsid w:val="00E76739"/>
    <w:rsid w:val="00E822A0"/>
    <w:rsid w:val="00EA4C07"/>
    <w:rsid w:val="00ED105D"/>
    <w:rsid w:val="00ED13C2"/>
    <w:rsid w:val="00ED7C44"/>
    <w:rsid w:val="00EE1224"/>
    <w:rsid w:val="00EE3D18"/>
    <w:rsid w:val="00EF4E13"/>
    <w:rsid w:val="00F21B64"/>
    <w:rsid w:val="00F36172"/>
    <w:rsid w:val="00F44B90"/>
    <w:rsid w:val="00F63DEC"/>
    <w:rsid w:val="00F72762"/>
    <w:rsid w:val="00FA42C9"/>
    <w:rsid w:val="00FB14E6"/>
    <w:rsid w:val="00FD379E"/>
    <w:rsid w:val="00FF2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B592E1"/>
  <w15:chartTrackingRefBased/>
  <w15:docId w15:val="{0C2F8CC1-CFC0-42D2-8D70-8433A85C5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F72762"/>
    <w:pPr>
      <w:ind w:left="720"/>
      <w:contextualSpacing/>
    </w:pPr>
  </w:style>
  <w:style w:type="character" w:customStyle="1" w:styleId="line">
    <w:name w:val="line"/>
    <w:basedOn w:val="DefaultParagraphFont"/>
    <w:rsid w:val="00D678EF"/>
  </w:style>
  <w:style w:type="character" w:customStyle="1" w:styleId="k">
    <w:name w:val="k"/>
    <w:basedOn w:val="DefaultParagraphFont"/>
    <w:rsid w:val="00D678EF"/>
  </w:style>
  <w:style w:type="character" w:customStyle="1" w:styleId="s2">
    <w:name w:val="s2"/>
    <w:basedOn w:val="DefaultParagraphFont"/>
    <w:rsid w:val="00D678EF"/>
  </w:style>
  <w:style w:type="character" w:customStyle="1" w:styleId="p">
    <w:name w:val="p"/>
    <w:basedOn w:val="DefaultParagraphFont"/>
    <w:rsid w:val="00D678EF"/>
  </w:style>
  <w:style w:type="character" w:customStyle="1" w:styleId="nx">
    <w:name w:val="nx"/>
    <w:basedOn w:val="DefaultParagraphFont"/>
    <w:rsid w:val="00D678EF"/>
  </w:style>
  <w:style w:type="character" w:customStyle="1" w:styleId="mi">
    <w:name w:val="mi"/>
    <w:basedOn w:val="DefaultParagraphFont"/>
    <w:rsid w:val="00EA4C07"/>
  </w:style>
  <w:style w:type="character" w:customStyle="1" w:styleId="c1">
    <w:name w:val="c1"/>
    <w:basedOn w:val="DefaultParagraphFont"/>
    <w:rsid w:val="00EA4C07"/>
  </w:style>
  <w:style w:type="character" w:styleId="UnresolvedMention">
    <w:name w:val="Unresolved Mention"/>
    <w:basedOn w:val="DefaultParagraphFont"/>
    <w:uiPriority w:val="99"/>
    <w:semiHidden/>
    <w:unhideWhenUsed/>
    <w:rsid w:val="00A873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2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47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7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3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75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85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24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51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lab.platform-engineering.com/michael.ugbechie/ec2_cost_optimization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lab.platform-engineering.com/michael.ugbechie/ec2_cost_optimization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gbechi\AppData\Roaming\Microsoft\Templates\Student%20report%20with%20ph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1D91EAA54DB435F9377D4684EF2C8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4F3587-4755-4DEC-B31E-AA80A781245C}"/>
      </w:docPartPr>
      <w:docPartBody>
        <w:p w:rsidR="00000000" w:rsidRDefault="00427BEC">
          <w:pPr>
            <w:pStyle w:val="61D91EAA54DB435F9377D4684EF2C802"/>
          </w:pPr>
          <w:r w:rsidRPr="00D5413C">
            <w:t>Report Title</w:t>
          </w:r>
        </w:p>
      </w:docPartBody>
    </w:docPart>
    <w:docPart>
      <w:docPartPr>
        <w:name w:val="1C3B60E367A447D99F143FDF1D8D0E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B14332-051D-4DBC-83BA-645900C5F8CA}"/>
      </w:docPartPr>
      <w:docPartBody>
        <w:p w:rsidR="00FA6547" w:rsidRDefault="00427BEC" w:rsidP="00C6554A">
          <w:r>
            <w:t>To replace the placeholder text on this page, you can just select it all and then start typing. But don’t do that just yet!</w:t>
          </w:r>
        </w:p>
        <w:p w:rsidR="00000000" w:rsidRDefault="00427BEC">
          <w:pPr>
            <w:pStyle w:val="1C3B60E367A447D99F143FDF1D8D0EC0"/>
          </w:pPr>
          <w:r>
            <w:t xml:space="preserve">First check out a few tips to help you quickly format your </w:t>
          </w:r>
          <w:r>
            <w:t>report. You might be amazed at how easy it is.</w:t>
          </w:r>
        </w:p>
      </w:docPartBody>
    </w:docPart>
    <w:docPart>
      <w:docPartPr>
        <w:name w:val="2AAC02DEBA0543C4A0C2A262CCE040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CCF329-2EE8-4CC9-91D2-18033F5B5C13}"/>
      </w:docPartPr>
      <w:docPartBody>
        <w:p w:rsidR="00FA6547" w:rsidRPr="00514122" w:rsidRDefault="00427BEC" w:rsidP="00C6554A">
          <w:pPr>
            <w:pStyle w:val="ListBullet"/>
          </w:pPr>
          <w:r w:rsidRPr="00514122">
            <w:t xml:space="preserve">Need a heading? On the Home tab, in the Styles gallery, just click the heading style you want. </w:t>
          </w:r>
        </w:p>
        <w:p w:rsidR="00FA6547" w:rsidRPr="00514122" w:rsidRDefault="00427BEC" w:rsidP="00C6554A">
          <w:pPr>
            <w:pStyle w:val="ListBullet"/>
          </w:pPr>
          <w:r w:rsidRPr="00514122">
            <w:t>Notice other styles in that gallery as well, such as for a quote, a numbered list, or a bulleted list like this o</w:t>
          </w:r>
          <w:r w:rsidRPr="00514122">
            <w:t>ne.</w:t>
          </w:r>
        </w:p>
        <w:p w:rsidR="00000000" w:rsidRDefault="00427BEC">
          <w:pPr>
            <w:pStyle w:val="2AAC02DEBA0543C4A0C2A262CCE040AA"/>
          </w:pPr>
          <w:r w:rsidRPr="00514122">
            <w:t>For best results when selecting text to copy or edit, don’t include space to the left or right of the characters in your selection.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BEC"/>
    <w:rsid w:val="0042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1D91EAA54DB435F9377D4684EF2C802">
    <w:name w:val="61D91EAA54DB435F9377D4684EF2C802"/>
  </w:style>
  <w:style w:type="paragraph" w:customStyle="1" w:styleId="F299CED224524AB584655DF34BB30A3B">
    <w:name w:val="F299CED224524AB584655DF34BB30A3B"/>
  </w:style>
  <w:style w:type="paragraph" w:customStyle="1" w:styleId="1B95701B75324B3697E78369BF9653B3">
    <w:name w:val="1B95701B75324B3697E78369BF9653B3"/>
  </w:style>
  <w:style w:type="paragraph" w:customStyle="1" w:styleId="265A65D8416C45E1B08E38DBAD34938F">
    <w:name w:val="265A65D8416C45E1B08E38DBAD34938F"/>
  </w:style>
  <w:style w:type="paragraph" w:customStyle="1" w:styleId="508968D093B94FEB9711DFA2BB67B7FA">
    <w:name w:val="508968D093B94FEB9711DFA2BB67B7FA"/>
  </w:style>
  <w:style w:type="paragraph" w:customStyle="1" w:styleId="05283EE2B4A0463C8F1A9498C53D0ED5">
    <w:name w:val="05283EE2B4A0463C8F1A9498C53D0ED5"/>
  </w:style>
  <w:style w:type="paragraph" w:customStyle="1" w:styleId="1C3B60E367A447D99F143FDF1D8D0EC0">
    <w:name w:val="1C3B60E367A447D99F143FDF1D8D0EC0"/>
  </w:style>
  <w:style w:type="paragraph" w:styleId="ListBullet">
    <w:name w:val="List Bullet"/>
    <w:basedOn w:val="Normal"/>
    <w:uiPriority w:val="10"/>
    <w:unhideWhenUsed/>
    <w:qFormat/>
    <w:pPr>
      <w:numPr>
        <w:numId w:val="1"/>
      </w:numPr>
      <w:spacing w:before="120" w:after="200" w:line="264" w:lineRule="auto"/>
    </w:pPr>
    <w:rPr>
      <w:rFonts w:eastAsiaTheme="minorHAnsi"/>
      <w:color w:val="595959" w:themeColor="text1" w:themeTint="A6"/>
      <w:lang w:val="en-US" w:eastAsia="en-US"/>
    </w:rPr>
  </w:style>
  <w:style w:type="paragraph" w:customStyle="1" w:styleId="2AAC02DEBA0543C4A0C2A262CCE040AA">
    <w:name w:val="2AAC02DEBA0543C4A0C2A262CCE040AA"/>
  </w:style>
  <w:style w:type="paragraph" w:customStyle="1" w:styleId="40D4C03ACA8B4748B6D803EBB217CCC5">
    <w:name w:val="40D4C03ACA8B4748B6D803EBB217CCC5"/>
  </w:style>
  <w:style w:type="paragraph" w:customStyle="1" w:styleId="BE94949FE7BD45EAAD3992B263A2B91B">
    <w:name w:val="BE94949FE7BD45EAAD3992B263A2B91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215</TotalTime>
  <Pages>13</Pages>
  <Words>1188</Words>
  <Characters>6773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Ugbechie, Michael</dc:creator>
  <cp:keywords/>
  <dc:description/>
  <cp:lastModifiedBy>Ugbechie, Michael</cp:lastModifiedBy>
  <cp:revision>4</cp:revision>
  <dcterms:created xsi:type="dcterms:W3CDTF">2020-03-20T10:36:00Z</dcterms:created>
  <dcterms:modified xsi:type="dcterms:W3CDTF">2020-03-20T14:11:00Z</dcterms:modified>
</cp:coreProperties>
</file>